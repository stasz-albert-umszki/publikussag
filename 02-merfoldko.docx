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A080A" w14:textId="77777777" w:rsidR="00F16EAA" w:rsidRPr="006E55A2" w:rsidRDefault="00F16EAA" w:rsidP="006E55A2">
      <w:pPr>
        <w:pStyle w:val="Cmsor2"/>
      </w:pPr>
      <w:r w:rsidRPr="006E55A2">
        <w:t xml:space="preserve">FELADAT </w:t>
      </w:r>
    </w:p>
    <w:p w14:paraId="73F320F3" w14:textId="7C7EA7E3" w:rsidR="00F16EAA" w:rsidRPr="006E55A2" w:rsidRDefault="00F16EAA" w:rsidP="006E55A2">
      <w:r w:rsidRPr="006E55A2">
        <w:t xml:space="preserve">Választott témában a </w:t>
      </w:r>
      <w:r w:rsidRPr="00AD1742">
        <w:rPr>
          <w:rStyle w:val="Kiemels"/>
        </w:rPr>
        <w:t>HTML5</w:t>
      </w:r>
      <w:r w:rsidRPr="006E55A2">
        <w:t xml:space="preserve"> szabványainak és ajánlásainak megfelelő honlap készítése. </w:t>
      </w:r>
    </w:p>
    <w:p w14:paraId="514408C1" w14:textId="77777777" w:rsidR="00F16EAA" w:rsidRPr="006E55A2" w:rsidRDefault="00F16EAA" w:rsidP="006E55A2">
      <w:pPr>
        <w:pStyle w:val="Cmsor2"/>
      </w:pPr>
      <w:r w:rsidRPr="006E55A2">
        <w:t xml:space="preserve">ELLENŐRZÉS </w:t>
      </w:r>
    </w:p>
    <w:p w14:paraId="3A10C555" w14:textId="77777777" w:rsidR="00F16EAA" w:rsidRPr="006E55A2" w:rsidRDefault="00F16EAA" w:rsidP="006E55A2">
      <w:r w:rsidRPr="006E55A2">
        <w:t xml:space="preserve">Leadás előtt ellenőrizze, hogy a forráskódban nem maradtak-e hibák! </w:t>
      </w:r>
    </w:p>
    <w:p w14:paraId="306F12F7" w14:textId="77777777" w:rsidR="00F16EAA" w:rsidRPr="00AD1742" w:rsidRDefault="00924FB1" w:rsidP="006E55A2">
      <w:pPr>
        <w:rPr>
          <w:rStyle w:val="Finomhivatkozs"/>
        </w:rPr>
      </w:pPr>
      <w:hyperlink r:id="rId8" w:history="1">
        <w:r w:rsidR="006E55A2" w:rsidRPr="00AD1742">
          <w:rPr>
            <w:rStyle w:val="Finomhivatkozs"/>
          </w:rPr>
          <w:t>https://validator.w3.org/</w:t>
        </w:r>
      </w:hyperlink>
    </w:p>
    <w:p w14:paraId="30375357" w14:textId="77777777" w:rsidR="00F16EAA" w:rsidRPr="006E55A2" w:rsidRDefault="00F16EAA" w:rsidP="006E55A2">
      <w:r w:rsidRPr="006E55A2">
        <w:t>Tegye egységessé a forráskód tördelését!</w:t>
      </w:r>
    </w:p>
    <w:p w14:paraId="57FACD38" w14:textId="2E237905" w:rsidR="009A3BCB" w:rsidRPr="00AD1742" w:rsidRDefault="00924FB1" w:rsidP="006E55A2">
      <w:pPr>
        <w:rPr>
          <w:rStyle w:val="Finomhivatkozs"/>
        </w:rPr>
      </w:pPr>
      <w:hyperlink r:id="rId9" w:history="1">
        <w:r w:rsidR="009A3BCB" w:rsidRPr="00AD1742">
          <w:rPr>
            <w:rStyle w:val="Finomhivatkozs"/>
          </w:rPr>
          <w:t>https://codebeautify.org/htmlviewer</w:t>
        </w:r>
      </w:hyperlink>
    </w:p>
    <w:p w14:paraId="6A75FA06" w14:textId="45D00273" w:rsidR="006E55A2" w:rsidRPr="006E55A2" w:rsidRDefault="006E55A2" w:rsidP="006E55A2">
      <w:r>
        <w:t>Optimalizálja a képanyagot!</w:t>
      </w:r>
    </w:p>
    <w:p w14:paraId="4B05BAB4" w14:textId="77777777" w:rsidR="00F16EAA" w:rsidRPr="00AD1742" w:rsidRDefault="00924FB1" w:rsidP="006E55A2">
      <w:pPr>
        <w:rPr>
          <w:rStyle w:val="Finomhivatkozs"/>
        </w:rPr>
      </w:pPr>
      <w:hyperlink r:id="rId10" w:history="1">
        <w:r w:rsidR="006E55A2" w:rsidRPr="00AD1742">
          <w:rPr>
            <w:rStyle w:val="Finomhivatkozs"/>
          </w:rPr>
          <w:t>https://tinypng.com/</w:t>
        </w:r>
      </w:hyperlink>
    </w:p>
    <w:p w14:paraId="7E0DB9D4" w14:textId="77777777" w:rsidR="00F16EAA" w:rsidRPr="006E55A2" w:rsidRDefault="00F16EAA" w:rsidP="006E55A2">
      <w:pPr>
        <w:pStyle w:val="Cmsor2"/>
      </w:pPr>
      <w:r w:rsidRPr="006E55A2">
        <w:t xml:space="preserve">SEGÍTSÉG </w:t>
      </w:r>
    </w:p>
    <w:p w14:paraId="6F9EEE9A" w14:textId="21FB9871" w:rsidR="006E55A2" w:rsidRPr="00AD1742" w:rsidRDefault="006E55A2" w:rsidP="006E55A2">
      <w:pPr>
        <w:tabs>
          <w:tab w:val="left" w:pos="2835"/>
        </w:tabs>
        <w:rPr>
          <w:rStyle w:val="Kiemels"/>
        </w:rPr>
      </w:pPr>
      <w:r w:rsidRPr="00AD1742">
        <w:rPr>
          <w:rStyle w:val="Kiemels"/>
        </w:rPr>
        <w:t>Jogtiszta képanyag</w:t>
      </w:r>
      <w:r w:rsidRPr="00AD1742">
        <w:rPr>
          <w:rStyle w:val="Kiemels"/>
        </w:rPr>
        <w:tab/>
      </w:r>
    </w:p>
    <w:p w14:paraId="3F347C10" w14:textId="749F45C0" w:rsidR="006E55A2" w:rsidRPr="00AD1742" w:rsidRDefault="006E55A2" w:rsidP="00AD1742">
      <w:pPr>
        <w:tabs>
          <w:tab w:val="left" w:pos="2835"/>
        </w:tabs>
        <w:ind w:left="284"/>
        <w:rPr>
          <w:rStyle w:val="Finomhivatkozs"/>
        </w:rPr>
      </w:pPr>
      <w:r w:rsidRPr="00AD1742">
        <w:rPr>
          <w:rStyle w:val="Finomhivatkozs"/>
        </w:rPr>
        <w:t>pexels.com</w:t>
      </w:r>
    </w:p>
    <w:p w14:paraId="5B883DDD" w14:textId="5C66FA72" w:rsidR="006E55A2" w:rsidRPr="00AD1742" w:rsidRDefault="006E55A2" w:rsidP="006E55A2">
      <w:pPr>
        <w:tabs>
          <w:tab w:val="left" w:pos="2835"/>
        </w:tabs>
        <w:rPr>
          <w:rStyle w:val="Kiemels"/>
        </w:rPr>
      </w:pPr>
      <w:r w:rsidRPr="00AD1742">
        <w:rPr>
          <w:rStyle w:val="Kiemels"/>
        </w:rPr>
        <w:t>Design ötletek</w:t>
      </w:r>
      <w:r w:rsidR="00AD1742">
        <w:rPr>
          <w:rStyle w:val="Kiemels"/>
        </w:rPr>
        <w:t xml:space="preserve">  (Search → Live Privew)</w:t>
      </w:r>
    </w:p>
    <w:p w14:paraId="14BA2F24" w14:textId="3C7877F8" w:rsidR="006E55A2" w:rsidRPr="00AD1742" w:rsidRDefault="006E55A2" w:rsidP="00AD1742">
      <w:pPr>
        <w:tabs>
          <w:tab w:val="left" w:pos="2835"/>
        </w:tabs>
        <w:ind w:left="284"/>
        <w:rPr>
          <w:rStyle w:val="Finomhivatkozs"/>
        </w:rPr>
      </w:pPr>
      <w:r w:rsidRPr="00AD1742">
        <w:rPr>
          <w:rStyle w:val="Finomhivatkozs"/>
        </w:rPr>
        <w:t>themeforest.net</w:t>
      </w:r>
    </w:p>
    <w:p w14:paraId="45AF221D" w14:textId="379ABC1B" w:rsidR="006E55A2" w:rsidRPr="00AD1742" w:rsidRDefault="006E55A2" w:rsidP="006E55A2">
      <w:pPr>
        <w:tabs>
          <w:tab w:val="left" w:pos="2835"/>
        </w:tabs>
        <w:rPr>
          <w:rStyle w:val="Kiemels"/>
        </w:rPr>
      </w:pPr>
      <w:r w:rsidRPr="00AD1742">
        <w:rPr>
          <w:rStyle w:val="Kiemels"/>
        </w:rPr>
        <w:t>Szöveganyagok</w:t>
      </w:r>
    </w:p>
    <w:p w14:paraId="6ABC888D" w14:textId="0A460D4A" w:rsidR="006E55A2" w:rsidRPr="00AD1742" w:rsidRDefault="006E55A2" w:rsidP="00AD1742">
      <w:pPr>
        <w:tabs>
          <w:tab w:val="left" w:pos="2835"/>
        </w:tabs>
        <w:ind w:left="284"/>
        <w:rPr>
          <w:rStyle w:val="Finomhivatkozs"/>
        </w:rPr>
      </w:pPr>
      <w:r w:rsidRPr="00AD1742">
        <w:rPr>
          <w:rStyle w:val="Finomhivatkozs"/>
        </w:rPr>
        <w:t>hu.wikipedia.org</w:t>
      </w:r>
    </w:p>
    <w:p w14:paraId="5DCF7724" w14:textId="77777777" w:rsidR="00F16EAA" w:rsidRPr="00AD1742" w:rsidRDefault="006E55A2" w:rsidP="006E55A2">
      <w:pPr>
        <w:rPr>
          <w:rStyle w:val="Kiemels"/>
        </w:rPr>
      </w:pPr>
      <w:r w:rsidRPr="00AD1742">
        <w:rPr>
          <w:rStyle w:val="Kiemels"/>
        </w:rPr>
        <w:t>Ami a „Zeal”-ben is lesz értettségin</w:t>
      </w:r>
    </w:p>
    <w:p w14:paraId="7B1A8BD2" w14:textId="4877713A" w:rsidR="006E55A2" w:rsidRPr="00AD1742" w:rsidRDefault="00AD1742" w:rsidP="00AD1742">
      <w:pPr>
        <w:ind w:left="284"/>
        <w:rPr>
          <w:rStyle w:val="Finomhivatkozs"/>
        </w:rPr>
      </w:pPr>
      <w:r>
        <w:rPr>
          <w:rStyle w:val="Finomhivatkozs"/>
        </w:rPr>
        <w:t>d</w:t>
      </w:r>
      <w:hyperlink r:id="rId11" w:history="1">
        <w:r w:rsidR="006E55A2" w:rsidRPr="00AD1742">
          <w:rPr>
            <w:rStyle w:val="Finomhivatkozs"/>
          </w:rPr>
          <w:t>eveloper.mozilla.org/</w:t>
        </w:r>
        <w:proofErr w:type="spellStart"/>
        <w:r w:rsidR="006E55A2" w:rsidRPr="00AD1742">
          <w:rPr>
            <w:rStyle w:val="Finomhivatkozs"/>
          </w:rPr>
          <w:t>en</w:t>
        </w:r>
        <w:proofErr w:type="spellEnd"/>
        <w:r w:rsidR="006E55A2" w:rsidRPr="00AD1742">
          <w:rPr>
            <w:rStyle w:val="Finomhivatkozs"/>
          </w:rPr>
          <w:t>-US/</w:t>
        </w:r>
        <w:proofErr w:type="spellStart"/>
        <w:r w:rsidR="006E55A2" w:rsidRPr="00AD1742">
          <w:rPr>
            <w:rStyle w:val="Finomhivatkozs"/>
          </w:rPr>
          <w:t>docs</w:t>
        </w:r>
        <w:proofErr w:type="spellEnd"/>
        <w:r w:rsidR="006E55A2" w:rsidRPr="00AD1742">
          <w:rPr>
            <w:rStyle w:val="Finomhivatkozs"/>
          </w:rPr>
          <w:t>/Web/HTML</w:t>
        </w:r>
      </w:hyperlink>
    </w:p>
    <w:p w14:paraId="4472FF22" w14:textId="77777777" w:rsidR="00F16EAA" w:rsidRPr="00AD1742" w:rsidRDefault="006E55A2" w:rsidP="006E55A2">
      <w:pPr>
        <w:rPr>
          <w:rStyle w:val="Kiemels"/>
        </w:rPr>
      </w:pPr>
      <w:r w:rsidRPr="00AD1742">
        <w:rPr>
          <w:rStyle w:val="Kiemels"/>
        </w:rPr>
        <w:t>Angol nyelven</w:t>
      </w:r>
    </w:p>
    <w:p w14:paraId="0AB2A155" w14:textId="5FE4F8F2" w:rsidR="006E55A2" w:rsidRPr="00AD1742" w:rsidRDefault="006E55A2" w:rsidP="00AD1742">
      <w:pPr>
        <w:ind w:left="284"/>
        <w:rPr>
          <w:rStyle w:val="Finomhivatkozs"/>
        </w:rPr>
      </w:pPr>
      <w:r w:rsidRPr="00AD1742">
        <w:rPr>
          <w:rStyle w:val="Finomhivatkozs"/>
        </w:rPr>
        <w:t>w3schools.com/html/</w:t>
      </w:r>
    </w:p>
    <w:p w14:paraId="01E3F587" w14:textId="0FFB57CE" w:rsidR="00F16EAA" w:rsidRPr="00AD1742" w:rsidRDefault="00924FB1" w:rsidP="00AD1742">
      <w:pPr>
        <w:ind w:left="284"/>
        <w:rPr>
          <w:rStyle w:val="Finomhivatkozs"/>
        </w:rPr>
      </w:pPr>
      <w:hyperlink r:id="rId12" w:history="1">
        <w:r w:rsidR="006E55A2" w:rsidRPr="00AD1742">
          <w:rPr>
            <w:rStyle w:val="Finomhivatkozs"/>
          </w:rPr>
          <w:t>freecodecamp.org/</w:t>
        </w:r>
        <w:proofErr w:type="spellStart"/>
        <w:r w:rsidR="006E55A2" w:rsidRPr="00AD1742">
          <w:rPr>
            <w:rStyle w:val="Finomhivatkozs"/>
          </w:rPr>
          <w:t>learn</w:t>
        </w:r>
        <w:proofErr w:type="spellEnd"/>
        <w:r w:rsidR="006E55A2" w:rsidRPr="00AD1742">
          <w:rPr>
            <w:rStyle w:val="Finomhivatkozs"/>
          </w:rPr>
          <w:t>/</w:t>
        </w:r>
        <w:proofErr w:type="spellStart"/>
        <w:r w:rsidR="006E55A2" w:rsidRPr="00AD1742">
          <w:rPr>
            <w:rStyle w:val="Finomhivatkozs"/>
          </w:rPr>
          <w:t>responsive</w:t>
        </w:r>
        <w:proofErr w:type="spellEnd"/>
        <w:r w:rsidR="006E55A2" w:rsidRPr="00AD1742">
          <w:rPr>
            <w:rStyle w:val="Finomhivatkozs"/>
          </w:rPr>
          <w:t>-web-design/</w:t>
        </w:r>
      </w:hyperlink>
    </w:p>
    <w:p w14:paraId="214EDFA3" w14:textId="77777777" w:rsidR="00F16EAA" w:rsidRPr="00AD1742" w:rsidRDefault="006E55A2" w:rsidP="006E55A2">
      <w:pPr>
        <w:rPr>
          <w:rStyle w:val="Kiemels"/>
        </w:rPr>
      </w:pPr>
      <w:r w:rsidRPr="00AD1742">
        <w:rPr>
          <w:rStyle w:val="Kiemels"/>
        </w:rPr>
        <w:t>Magyar nyelven</w:t>
      </w:r>
    </w:p>
    <w:p w14:paraId="69E62E68" w14:textId="30339554" w:rsidR="006E55A2" w:rsidRPr="00AD1742" w:rsidRDefault="00924FB1" w:rsidP="00AD1742">
      <w:pPr>
        <w:ind w:left="284"/>
        <w:rPr>
          <w:rStyle w:val="Finomhivatkozs"/>
        </w:rPr>
      </w:pPr>
      <w:hyperlink r:id="rId13" w:history="1">
        <w:r w:rsidR="00AD1742">
          <w:rPr>
            <w:rStyle w:val="Finomhivatkozs"/>
          </w:rPr>
          <w:t>t</w:t>
        </w:r>
        <w:r w:rsidR="006E55A2" w:rsidRPr="00AD1742">
          <w:rPr>
            <w:rStyle w:val="Finomhivatkozs"/>
          </w:rPr>
          <w:t>amop412.elte.hu/tananyagok/</w:t>
        </w:r>
        <w:proofErr w:type="spellStart"/>
        <w:r w:rsidR="006E55A2" w:rsidRPr="00AD1742">
          <w:rPr>
            <w:rStyle w:val="Finomhivatkozs"/>
          </w:rPr>
          <w:t>weblapkeszites</w:t>
        </w:r>
        <w:proofErr w:type="spellEnd"/>
        <w:r w:rsidR="006E55A2" w:rsidRPr="00AD1742">
          <w:rPr>
            <w:rStyle w:val="Finomhivatkozs"/>
          </w:rPr>
          <w:t>/oldalterkep.html</w:t>
        </w:r>
      </w:hyperlink>
    </w:p>
    <w:p w14:paraId="25DCBA17" w14:textId="77777777" w:rsidR="00A77D85" w:rsidRDefault="00A77D85">
      <w:pPr>
        <w:spacing w:before="100" w:after="200"/>
        <w:jc w:val="left"/>
        <w:rPr>
          <w:rFonts w:eastAsia="Times New Roman"/>
          <w:b/>
          <w:bCs/>
          <w:caps/>
          <w:color w:val="D34817" w:themeColor="accent1"/>
          <w:spacing w:val="15"/>
          <w:lang w:eastAsia="hu-HU"/>
        </w:rPr>
      </w:pPr>
      <w:r>
        <w:br w:type="page"/>
      </w:r>
    </w:p>
    <w:p w14:paraId="3E8F337B" w14:textId="763D39BB" w:rsidR="00F16EAA" w:rsidRDefault="00F16EAA" w:rsidP="006E55A2">
      <w:pPr>
        <w:pStyle w:val="Cmsor2"/>
      </w:pPr>
      <w:r w:rsidRPr="006E55A2">
        <w:lastRenderedPageBreak/>
        <w:t xml:space="preserve">MÉRFÖLDKŐ </w:t>
      </w:r>
    </w:p>
    <w:p w14:paraId="16B6DE83" w14:textId="77777777" w:rsidR="006E55A2" w:rsidRPr="006E55A2" w:rsidRDefault="006E55A2" w:rsidP="006E55A2">
      <w:r>
        <w:t xml:space="preserve">A </w:t>
      </w:r>
      <w:r w:rsidRPr="006E55A2">
        <w:t xml:space="preserve">zárójelekben találthatókat </w:t>
      </w:r>
      <w:r w:rsidRPr="003E7D76">
        <w:rPr>
          <w:rStyle w:val="Kiemels"/>
        </w:rPr>
        <w:t>nem kötelező</w:t>
      </w:r>
      <w:r w:rsidRPr="006E55A2">
        <w:t xml:space="preserve"> használni, de plusz pontra értékelem a helyes alkalmazását. A többire szeretnék példát látni az oldalon. </w:t>
      </w:r>
    </w:p>
    <w:p w14:paraId="0082FF7E" w14:textId="77777777" w:rsidR="00F16EAA" w:rsidRPr="006E55A2" w:rsidRDefault="00F16EAA" w:rsidP="006E55A2">
      <w:pPr>
        <w:pStyle w:val="Cmsor3"/>
      </w:pPr>
      <w:r w:rsidRPr="006E55A2">
        <w:t xml:space="preserve">DOKUMENTUM SZINTŰ ELEMEK </w:t>
      </w:r>
    </w:p>
    <w:p w14:paraId="3C902538" w14:textId="77777777" w:rsidR="00F16EAA" w:rsidRPr="006E55A2" w:rsidRDefault="00F16EAA" w:rsidP="006E55A2">
      <w:pPr>
        <w:pStyle w:val="Listaszerbekezds"/>
      </w:pPr>
      <w:r w:rsidRPr="006E55A2">
        <w:t xml:space="preserve">Adja meg a dokumentum típusát és a használt szabványt </w:t>
      </w:r>
    </w:p>
    <w:p w14:paraId="00F0A1C7" w14:textId="77777777" w:rsidR="00F16EAA" w:rsidRPr="006E55A2" w:rsidRDefault="00F16EAA" w:rsidP="006E55A2">
      <w:pPr>
        <w:pStyle w:val="Listaszerbekezds"/>
      </w:pPr>
      <w:r w:rsidRPr="006E55A2">
        <w:t xml:space="preserve">Állítsa be az oldal nyelvét </w:t>
      </w:r>
    </w:p>
    <w:p w14:paraId="2A7AF25C" w14:textId="77777777" w:rsidR="00F16EAA" w:rsidRPr="006E55A2" w:rsidRDefault="00F16EAA" w:rsidP="006E55A2">
      <w:pPr>
        <w:pStyle w:val="Listaszerbekezds"/>
      </w:pPr>
      <w:r w:rsidRPr="006E55A2">
        <w:t xml:space="preserve">Adja meg az oldal címét </w:t>
      </w:r>
    </w:p>
    <w:p w14:paraId="49B08D90" w14:textId="77777777" w:rsidR="00F16EAA" w:rsidRPr="006E55A2" w:rsidRDefault="00F16EAA" w:rsidP="006E55A2">
      <w:pPr>
        <w:pStyle w:val="Listaszerbekezds"/>
      </w:pPr>
      <w:r w:rsidRPr="006E55A2">
        <w:t xml:space="preserve">A karakterkódolás legyen UTF-8 </w:t>
      </w:r>
    </w:p>
    <w:p w14:paraId="1533A000" w14:textId="77777777" w:rsidR="00F16EAA" w:rsidRPr="006E55A2" w:rsidRDefault="00F16EAA" w:rsidP="006E55A2">
      <w:pPr>
        <w:pStyle w:val="Cmsor3"/>
      </w:pPr>
      <w:r w:rsidRPr="006E55A2">
        <w:t xml:space="preserve">OSSZA FEL AZ OLDALT NAGYOBB SZAKASZOKRA </w:t>
      </w:r>
    </w:p>
    <w:p w14:paraId="788DD126" w14:textId="77777777" w:rsidR="00F16EAA" w:rsidRPr="00612E2C" w:rsidRDefault="00F16EAA" w:rsidP="00612E2C">
      <w:pPr>
        <w:pStyle w:val="Kd"/>
      </w:pPr>
      <w:r w:rsidRPr="00612E2C">
        <w:t xml:space="preserve">nav , main , article </w:t>
      </w:r>
    </w:p>
    <w:p w14:paraId="739DA500" w14:textId="77777777" w:rsidR="00F16EAA" w:rsidRPr="006E55A2" w:rsidRDefault="00F16EAA" w:rsidP="00612E2C">
      <w:pPr>
        <w:pStyle w:val="Kd"/>
      </w:pPr>
      <w:r w:rsidRPr="006E55A2">
        <w:t xml:space="preserve">( aside , header , footer , section ) </w:t>
      </w:r>
    </w:p>
    <w:p w14:paraId="01CFD722" w14:textId="4C951E8F" w:rsidR="00F16EAA" w:rsidRPr="006E55A2" w:rsidRDefault="00F16EAA" w:rsidP="006E55A2">
      <w:pPr>
        <w:pStyle w:val="Cmsor3"/>
      </w:pPr>
      <w:r w:rsidRPr="006E55A2">
        <w:t>A szakaszokban címsorokkal jelölje a logikai szinteket.</w:t>
      </w:r>
    </w:p>
    <w:p w14:paraId="1D7CD6A5" w14:textId="77777777" w:rsidR="00F16EAA" w:rsidRPr="00612E2C" w:rsidRDefault="00F16EAA" w:rsidP="00612E2C">
      <w:pPr>
        <w:pStyle w:val="Kd"/>
      </w:pPr>
      <w:r w:rsidRPr="00612E2C">
        <w:t xml:space="preserve">h1 , h2 ( h3, … , h6 ) </w:t>
      </w:r>
    </w:p>
    <w:p w14:paraId="5943409F" w14:textId="77777777" w:rsidR="00F16EAA" w:rsidRPr="006E55A2" w:rsidRDefault="00F16EAA" w:rsidP="006E55A2">
      <w:pPr>
        <w:pStyle w:val="Cmsor3"/>
      </w:pPr>
      <w:r w:rsidRPr="006E55A2">
        <w:t xml:space="preserve">PARAGRAFUS SZINTŰ (BLOKK) ELEMEK </w:t>
      </w:r>
    </w:p>
    <w:p w14:paraId="04130BF3" w14:textId="77777777" w:rsidR="00F16EAA" w:rsidRPr="006E55A2" w:rsidRDefault="00F16EAA" w:rsidP="006E55A2">
      <w:r w:rsidRPr="006E55A2">
        <w:t xml:space="preserve">A szövegek legyenek bekezdésekbe szedve. </w:t>
      </w:r>
    </w:p>
    <w:p w14:paraId="69BE2A3D" w14:textId="77777777" w:rsidR="00F16EAA" w:rsidRPr="006E55A2" w:rsidRDefault="00F16EAA" w:rsidP="00612E2C">
      <w:pPr>
        <w:pStyle w:val="Kd"/>
      </w:pPr>
      <w:r w:rsidRPr="006E55A2">
        <w:t xml:space="preserve">( div ,  hr , blockquote , address , stb.) </w:t>
      </w:r>
    </w:p>
    <w:p w14:paraId="3F675282" w14:textId="77777777" w:rsidR="00F16EAA" w:rsidRPr="006E55A2" w:rsidRDefault="00F16EAA" w:rsidP="006E55A2">
      <w:pPr>
        <w:pStyle w:val="Cmsor3"/>
      </w:pPr>
      <w:r w:rsidRPr="006E55A2">
        <w:t xml:space="preserve">KARAKTER SZINTŰ (INLINE) FORMÁZÁSOK </w:t>
      </w:r>
    </w:p>
    <w:p w14:paraId="79D511BA" w14:textId="77777777" w:rsidR="006E55A2" w:rsidRDefault="00F16EAA" w:rsidP="006E55A2">
      <w:r w:rsidRPr="006E55A2">
        <w:t>Használja a tartalom jelentéséhez leginkább illeszkedő elemeket:</w:t>
      </w:r>
    </w:p>
    <w:p w14:paraId="7E15F7DD" w14:textId="77777777" w:rsidR="00F16EAA" w:rsidRPr="006E55A2" w:rsidRDefault="00F16EAA" w:rsidP="00612E2C">
      <w:pPr>
        <w:pStyle w:val="Kd"/>
      </w:pPr>
      <w:r w:rsidRPr="006E55A2">
        <w:t xml:space="preserve">strong , em , mark , ins , del , q , sup , sub </w:t>
      </w:r>
    </w:p>
    <w:p w14:paraId="2BD2DDAF" w14:textId="77777777" w:rsidR="00F16EAA" w:rsidRPr="006E55A2" w:rsidRDefault="00F16EAA" w:rsidP="00612E2C">
      <w:pPr>
        <w:pStyle w:val="Kd"/>
      </w:pPr>
      <w:r w:rsidRPr="006E55A2">
        <w:t xml:space="preserve">( time , abbr , code , span , cite , b , i , s , u , stb.) </w:t>
      </w:r>
    </w:p>
    <w:p w14:paraId="538F5AEA" w14:textId="77777777" w:rsidR="00F16EAA" w:rsidRPr="006E55A2" w:rsidRDefault="00F16EAA" w:rsidP="006E55A2">
      <w:pPr>
        <w:pStyle w:val="Cmsor3"/>
      </w:pPr>
      <w:r w:rsidRPr="006E55A2">
        <w:t xml:space="preserve">Használjon felsorolást és számozott listát, esetleg szótárat. </w:t>
      </w:r>
    </w:p>
    <w:p w14:paraId="3D9FA2C4" w14:textId="77777777" w:rsidR="00F16EAA" w:rsidRPr="006E55A2" w:rsidRDefault="00F16EAA" w:rsidP="00612E2C">
      <w:pPr>
        <w:pStyle w:val="Kd"/>
      </w:pPr>
      <w:r w:rsidRPr="006E55A2">
        <w:t xml:space="preserve">ul , ol + li  </w:t>
      </w:r>
    </w:p>
    <w:p w14:paraId="3034184A" w14:textId="77777777" w:rsidR="00F16EAA" w:rsidRPr="006E55A2" w:rsidRDefault="00F16EAA" w:rsidP="00612E2C">
      <w:pPr>
        <w:pStyle w:val="Kd"/>
      </w:pPr>
      <w:r w:rsidRPr="006E55A2">
        <w:t xml:space="preserve">( dl , dt , dd ) </w:t>
      </w:r>
    </w:p>
    <w:p w14:paraId="5994959D" w14:textId="77777777" w:rsidR="00F16EAA" w:rsidRPr="006E55A2" w:rsidRDefault="00F16EAA" w:rsidP="006E55A2">
      <w:pPr>
        <w:pStyle w:val="Cmsor3"/>
      </w:pPr>
      <w:r w:rsidRPr="006E55A2">
        <w:t xml:space="preserve">Illesszen be képet és állítson be rá helyettesítő szöveget! </w:t>
      </w:r>
    </w:p>
    <w:p w14:paraId="343C93DC" w14:textId="657CA6E6" w:rsidR="00F16EAA" w:rsidRPr="006E55A2" w:rsidRDefault="00F16EAA" w:rsidP="00612E2C">
      <w:pPr>
        <w:pStyle w:val="Kd"/>
      </w:pPr>
      <w:r w:rsidRPr="006E55A2">
        <w:t>img , src , alt ,</w:t>
      </w:r>
      <w:r w:rsidR="0024776F">
        <w:t xml:space="preserve"> title ,</w:t>
      </w:r>
      <w:r w:rsidRPr="006E55A2">
        <w:t xml:space="preserve"> width </w:t>
      </w:r>
      <w:r w:rsidR="0024776F">
        <w:t>/</w:t>
      </w:r>
      <w:r w:rsidRPr="006E55A2">
        <w:t xml:space="preserve"> height </w:t>
      </w:r>
    </w:p>
    <w:p w14:paraId="13012103" w14:textId="77777777" w:rsidR="00F16EAA" w:rsidRPr="006E55A2" w:rsidRDefault="00F16EAA" w:rsidP="00612E2C">
      <w:pPr>
        <w:pStyle w:val="Kd"/>
      </w:pPr>
      <w:r w:rsidRPr="006E55A2">
        <w:t xml:space="preserve">( figure , figcaption ) </w:t>
      </w:r>
    </w:p>
    <w:p w14:paraId="2D5C2B82" w14:textId="77777777" w:rsidR="00F16EAA" w:rsidRPr="006E55A2" w:rsidRDefault="00F16EAA" w:rsidP="006E55A2">
      <w:pPr>
        <w:pStyle w:val="Cmsor3"/>
      </w:pPr>
      <w:r w:rsidRPr="006E55A2">
        <w:t xml:space="preserve">Használjon az oldalon belülre és azon kívülre mutató linkeket! </w:t>
      </w:r>
    </w:p>
    <w:p w14:paraId="43FDF5A4" w14:textId="77777777" w:rsidR="00F16EAA" w:rsidRPr="006E55A2" w:rsidRDefault="00F16EAA" w:rsidP="00612E2C">
      <w:pPr>
        <w:pStyle w:val="Kd"/>
      </w:pPr>
      <w:r w:rsidRPr="006E55A2">
        <w:t xml:space="preserve">a , href , # , id , target </w:t>
      </w:r>
    </w:p>
    <w:p w14:paraId="00C55F23" w14:textId="5E3B8C8B" w:rsidR="00F16EAA" w:rsidRPr="006E55A2" w:rsidRDefault="00F16EAA" w:rsidP="006E55A2">
      <w:pPr>
        <w:pStyle w:val="Cmsor3"/>
      </w:pPr>
      <w:r w:rsidRPr="006E55A2">
        <w:t>Jelenítsen meg adatokat táblázatos formátumba</w:t>
      </w:r>
      <w:r w:rsidR="002E2B0D">
        <w:t>n</w:t>
      </w:r>
      <w:r w:rsidRPr="006E55A2">
        <w:t xml:space="preserve">! </w:t>
      </w:r>
    </w:p>
    <w:p w14:paraId="2EDF6AED" w14:textId="77777777" w:rsidR="00F16EAA" w:rsidRPr="006E55A2" w:rsidRDefault="00F16EAA" w:rsidP="00612E2C">
      <w:pPr>
        <w:pStyle w:val="Kd"/>
      </w:pPr>
      <w:r w:rsidRPr="006E55A2">
        <w:t xml:space="preserve">table , tr , th , td  </w:t>
      </w:r>
    </w:p>
    <w:p w14:paraId="4C15DC31" w14:textId="77777777" w:rsidR="005F4672" w:rsidRPr="006E55A2" w:rsidRDefault="00F16EAA" w:rsidP="00612E2C">
      <w:pPr>
        <w:pStyle w:val="Kd"/>
      </w:pPr>
      <w:r w:rsidRPr="006E55A2">
        <w:t xml:space="preserve">( caption , thead , tbody , tfoot ) </w:t>
      </w:r>
    </w:p>
    <w:sectPr w:rsidR="005F4672" w:rsidRPr="006E55A2" w:rsidSect="00A77D85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418" w:right="1134" w:bottom="1418" w:left="1134" w:header="0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305B9A" w14:textId="77777777" w:rsidR="00924FB1" w:rsidRDefault="00924FB1" w:rsidP="00726FE1">
      <w:r>
        <w:separator/>
      </w:r>
    </w:p>
  </w:endnote>
  <w:endnote w:type="continuationSeparator" w:id="0">
    <w:p w14:paraId="5F9B3310" w14:textId="77777777" w:rsidR="00924FB1" w:rsidRDefault="00924FB1" w:rsidP="00726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4EA4F" w14:textId="77777777" w:rsidR="00726FE1" w:rsidRDefault="00C536A0">
    <w:pPr>
      <w:pStyle w:val="llb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32CAF3C" wp14:editId="244B5715">
              <wp:simplePos x="0" y="0"/>
              <wp:positionH relativeFrom="margin">
                <wp:posOffset>13440</wp:posOffset>
              </wp:positionH>
              <wp:positionV relativeFrom="paragraph">
                <wp:posOffset>-180340</wp:posOffset>
              </wp:positionV>
              <wp:extent cx="6094800" cy="3600"/>
              <wp:effectExtent l="0" t="0" r="20320" b="34925"/>
              <wp:wrapNone/>
              <wp:docPr id="21" name="Egyenes összekötő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094800" cy="3600"/>
                      </a:xfrm>
                      <a:prstGeom prst="line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919C12" id="Egyenes összekötő 21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05pt,-14.2pt" to="480.95pt,-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" strokecolor="#d34817 [3204]" strokeweight="1.25pt">
              <v:stroke endcap="round"/>
              <w10:wrap anchorx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95882A3" wp14:editId="5398A864">
              <wp:simplePos x="0" y="0"/>
              <wp:positionH relativeFrom="margin">
                <wp:align>right</wp:align>
              </wp:positionH>
              <wp:positionV relativeFrom="paragraph">
                <wp:posOffset>-180340</wp:posOffset>
              </wp:positionV>
              <wp:extent cx="1123200" cy="439200"/>
              <wp:effectExtent l="0" t="0" r="1270" b="0"/>
              <wp:wrapNone/>
              <wp:docPr id="15" name="Text 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23200" cy="4392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FD0CC4" w14:textId="5574397C" w:rsidR="00726FE1" w:rsidRPr="003D79B2" w:rsidRDefault="00726FE1" w:rsidP="00C536A0">
                          <w:pPr>
                            <w:ind w:right="6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 w:rsidRPr="003D79B2">
                            <w:rPr>
                              <w:szCs w:val="22"/>
                            </w:rPr>
                            <w:fldChar w:fldCharType="begin"/>
                          </w:r>
                          <w:r w:rsidRPr="003D79B2">
                            <w:instrText>PAGE    \* MERGEFORMAT</w:instrText>
                          </w:r>
                          <w:r w:rsidRPr="003D79B2">
                            <w:rPr>
                              <w:szCs w:val="22"/>
                            </w:rPr>
                            <w:fldChar w:fldCharType="separate"/>
                          </w:r>
                          <w:r w:rsidRPr="003D79B2"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2</w:t>
                          </w:r>
                          <w:r w:rsidRPr="003D79B2"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fldChar w:fldCharType="end"/>
                          </w:r>
                          <w:r w:rsidR="003D79B2" w:rsidRPr="003D79B2"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 xml:space="preserve"> / 2</w:t>
                          </w:r>
                        </w:p>
                      </w:txbxContent>
                    </wps:txbx>
                    <wps:bodyPr rot="0" vert="horz" wrap="square" lIns="54864" tIns="0" rIns="54864" bIns="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5882A3" id="_x0000_t202" coordsize="21600,21600" o:spt="202" path="m,l,21600r21600,l21600,xe">
              <v:stroke joinstyle="miter"/>
              <v:path gradientshapeok="t" o:connecttype="rect"/>
            </v:shapetype>
            <v:shape id="Text Box 55" o:spid="_x0000_s1026" type="#_x0000_t202" style="position:absolute;left:0;text-align:left;margin-left:37.25pt;margin-top:-14.2pt;width:88.45pt;height:34.6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" fillcolor="#d34817 [3204]" stroked="f" strokeweight="1.25pt">
              <v:stroke endcap="round"/>
              <v:textbox inset="4.32pt,0,4.32pt,0">
                <w:txbxContent>
                  <w:p w14:paraId="1DFD0CC4" w14:textId="5574397C" w:rsidR="00726FE1" w:rsidRPr="003D79B2" w:rsidRDefault="00726FE1" w:rsidP="00C536A0">
                    <w:pPr>
                      <w:ind w:right="6"/>
                      <w:jc w:val="center"/>
                      <w:rPr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</w:pPr>
                    <w:r w:rsidRPr="003D79B2">
                      <w:rPr>
                        <w:szCs w:val="22"/>
                      </w:rPr>
                      <w:fldChar w:fldCharType="begin"/>
                    </w:r>
                    <w:r w:rsidRPr="003D79B2">
                      <w:instrText>PAGE    \* MERGEFORMAT</w:instrText>
                    </w:r>
                    <w:r w:rsidRPr="003D79B2">
                      <w:rPr>
                        <w:szCs w:val="22"/>
                      </w:rPr>
                      <w:fldChar w:fldCharType="separate"/>
                    </w:r>
                    <w:r w:rsidRPr="003D79B2">
                      <w:rPr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2</w:t>
                    </w:r>
                    <w:r w:rsidRPr="003D79B2">
                      <w:rPr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fldChar w:fldCharType="end"/>
                    </w:r>
                    <w:r w:rsidR="003D79B2" w:rsidRPr="003D79B2">
                      <w:rPr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 xml:space="preserve"> / 2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2402C" w14:textId="77777777" w:rsidR="00726FE1" w:rsidRDefault="00924FB1">
    <w:pPr>
      <w:pStyle w:val="llb"/>
    </w:pPr>
    <w:sdt>
      <w:sdtPr>
        <w:id w:val="1965850647"/>
        <w:docPartObj>
          <w:docPartGallery w:val="Page Numbers (Bottom of Page)"/>
          <w:docPartUnique/>
        </w:docPartObj>
      </w:sdtPr>
      <w:sdtEndPr/>
      <w:sdtContent>
        <w:r w:rsidR="00C536A0" w:rsidRPr="00C536A0">
          <w:rPr>
            <w:noProof/>
          </w:rPr>
          <mc:AlternateContent>
            <mc:Choice Requires="wps">
              <w:drawing>
                <wp:anchor distT="0" distB="0" distL="114300" distR="114300" simplePos="0" relativeHeight="251666432" behindDoc="0" locked="0" layoutInCell="1" allowOverlap="1" wp14:anchorId="2280E3DD" wp14:editId="45B25F77">
                  <wp:simplePos x="0" y="0"/>
                  <wp:positionH relativeFrom="margin">
                    <wp:posOffset>4982845</wp:posOffset>
                  </wp:positionH>
                  <wp:positionV relativeFrom="paragraph">
                    <wp:posOffset>-180340</wp:posOffset>
                  </wp:positionV>
                  <wp:extent cx="1123200" cy="439200"/>
                  <wp:effectExtent l="0" t="0" r="1270" b="0"/>
                  <wp:wrapNone/>
                  <wp:docPr id="25" name="Text Box 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123200" cy="439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353D66" w14:textId="4E260D41" w:rsidR="00C536A0" w:rsidRPr="003D79B2" w:rsidRDefault="00C536A0" w:rsidP="00C536A0">
                              <w:pPr>
                                <w:ind w:right="6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 w:rsidRPr="003D79B2">
                                <w:rPr>
                                  <w:szCs w:val="22"/>
                                </w:rPr>
                                <w:fldChar w:fldCharType="begin"/>
                              </w:r>
                              <w:r w:rsidRPr="003D79B2">
                                <w:instrText>PAGE    \* MERGEFORMAT</w:instrText>
                              </w:r>
                              <w:r w:rsidRPr="003D79B2">
                                <w:rPr>
                                  <w:szCs w:val="22"/>
                                </w:rPr>
                                <w:fldChar w:fldCharType="separate"/>
                              </w:r>
                              <w:r w:rsidRPr="003D79B2"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t>2</w:t>
                              </w:r>
                              <w:r w:rsidRPr="003D79B2"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fldChar w:fldCharType="end"/>
                              </w:r>
                              <w:r w:rsidR="00F878C4" w:rsidRPr="003D79B2"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t xml:space="preserve"> / 2</w:t>
                              </w:r>
                            </w:p>
                          </w:txbxContent>
                        </wps:txbx>
                        <wps:bodyPr rot="0" vert="horz" wrap="square" lIns="54864" tIns="0" rIns="54864" bIns="0" anchor="b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2280E3DD"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0;text-align:left;margin-left:392.35pt;margin-top:-14.2pt;width:88.45pt;height:34.6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" fillcolor="#d34817 [3204]" stroked="f" strokeweight="1.25pt">
                  <v:stroke endcap="round"/>
                  <v:textbox inset="4.32pt,0,4.32pt,0">
                    <w:txbxContent>
                      <w:p w14:paraId="0C353D66" w14:textId="4E260D41" w:rsidR="00C536A0" w:rsidRPr="003D79B2" w:rsidRDefault="00C536A0" w:rsidP="00C536A0">
                        <w:pPr>
                          <w:ind w:right="6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</w:pPr>
                        <w:r w:rsidRPr="003D79B2">
                          <w:rPr>
                            <w:szCs w:val="22"/>
                          </w:rPr>
                          <w:fldChar w:fldCharType="begin"/>
                        </w:r>
                        <w:r w:rsidRPr="003D79B2">
                          <w:instrText>PAGE    \* MERGEFORMAT</w:instrText>
                        </w:r>
                        <w:r w:rsidRPr="003D79B2">
                          <w:rPr>
                            <w:szCs w:val="22"/>
                          </w:rPr>
                          <w:fldChar w:fldCharType="separate"/>
                        </w:r>
                        <w:r w:rsidRPr="003D79B2"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t>2</w:t>
                        </w:r>
                        <w:r w:rsidRPr="003D79B2"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fldChar w:fldCharType="end"/>
                        </w:r>
                        <w:r w:rsidR="00F878C4" w:rsidRPr="003D79B2"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t xml:space="preserve"> / 2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C536A0" w:rsidRPr="00C536A0"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0" locked="0" layoutInCell="1" allowOverlap="1" wp14:anchorId="67052B53" wp14:editId="4C5BF9DA">
                  <wp:simplePos x="0" y="0"/>
                  <wp:positionH relativeFrom="margin">
                    <wp:posOffset>0</wp:posOffset>
                  </wp:positionH>
                  <wp:positionV relativeFrom="paragraph">
                    <wp:posOffset>-180340</wp:posOffset>
                  </wp:positionV>
                  <wp:extent cx="6094800" cy="3600"/>
                  <wp:effectExtent l="0" t="0" r="20320" b="34925"/>
                  <wp:wrapNone/>
                  <wp:docPr id="26" name="Egyenes összekötő 2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H="1">
                            <a:off x="0" y="0"/>
                            <a:ext cx="6094800" cy="36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53352014" id="Egyenes összekötő 26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14.2pt" to="479.9pt,-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" strokecolor="#d34817 [3204]" strokeweight="1.25pt">
                  <v:stroke endcap="round"/>
                  <w10:wrap anchorx="margin"/>
                </v:line>
              </w:pict>
            </mc:Fallback>
          </mc:AlternateConten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EEA31F" w14:textId="77777777" w:rsidR="00924FB1" w:rsidRDefault="00924FB1" w:rsidP="00726FE1">
      <w:r>
        <w:separator/>
      </w:r>
    </w:p>
  </w:footnote>
  <w:footnote w:type="continuationSeparator" w:id="0">
    <w:p w14:paraId="2CDC3B9A" w14:textId="77777777" w:rsidR="00924FB1" w:rsidRDefault="00924FB1" w:rsidP="00726F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46217" w14:textId="77777777" w:rsidR="009D39A4" w:rsidRPr="00D22419" w:rsidRDefault="00B25021" w:rsidP="00B25021">
    <w:pPr>
      <w:pStyle w:val="lfej"/>
      <w:shd w:val="clear" w:color="auto" w:fill="D34817" w:themeFill="accent1"/>
      <w:tabs>
        <w:tab w:val="clear" w:pos="4536"/>
        <w:tab w:val="clear" w:pos="9072"/>
        <w:tab w:val="left" w:pos="1005"/>
      </w:tabs>
      <w:spacing w:line="480" w:lineRule="auto"/>
      <w:ind w:left="-1418" w:right="-1418"/>
      <w:jc w:val="left"/>
      <w:rPr>
        <w:b/>
        <w:bCs/>
        <w:color w:val="FFFFFF" w:themeColor="background1"/>
      </w:rPr>
    </w:pPr>
    <w:r>
      <w:rPr>
        <w:b/>
        <w:bCs/>
        <w:color w:val="FFFFFF" w:themeColor="background1"/>
      </w:rPr>
      <w:tab/>
    </w:r>
    <w:r w:rsidR="00D22419">
      <w:rPr>
        <w:b/>
        <w:bCs/>
        <w:color w:val="FFFFFF" w:themeColor="background1"/>
      </w:rPr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11931" w14:textId="1BE9DFD9" w:rsidR="00C834FD" w:rsidRPr="00B25021" w:rsidRDefault="00B25021" w:rsidP="00E7500F">
    <w:pPr>
      <w:pStyle w:val="lfej"/>
      <w:shd w:val="clear" w:color="auto" w:fill="D34817" w:themeFill="accent1"/>
      <w:tabs>
        <w:tab w:val="clear" w:pos="9072"/>
        <w:tab w:val="left" w:pos="0"/>
        <w:tab w:val="right" w:pos="9639"/>
      </w:tabs>
      <w:spacing w:after="240" w:line="480" w:lineRule="auto"/>
      <w:ind w:left="-1418" w:right="-1418"/>
      <w:jc w:val="left"/>
      <w:rPr>
        <w:b/>
        <w:bCs/>
        <w:color w:val="FFFFFF" w:themeColor="background1"/>
      </w:rPr>
    </w:pPr>
    <w:r>
      <w:rPr>
        <w:b/>
        <w:bCs/>
        <w:color w:val="FFFFFF" w:themeColor="background1"/>
      </w:rPr>
      <w:br/>
    </w:r>
    <w:r>
      <w:rPr>
        <w:b/>
        <w:bCs/>
        <w:color w:val="FFFFFF" w:themeColor="background1"/>
      </w:rPr>
      <w:tab/>
    </w:r>
    <w:sdt>
      <w:sdtPr>
        <w:rPr>
          <w:b/>
          <w:bCs/>
          <w:color w:val="FFFFFF" w:themeColor="background1"/>
        </w:rPr>
        <w:alias w:val="Cégnév"/>
        <w:tag w:val=""/>
        <w:id w:val="634535074"/>
        <w:dataBinding w:prefixMappings="xmlns:ns0='http://schemas.openxmlformats.org/officeDocument/2006/extended-properties' " w:xpath="/ns0:Properties[1]/ns0:Company[1]" w:storeItemID="{6668398D-A668-4E3E-A5EB-62B293D839F1}"/>
        <w:text/>
      </w:sdtPr>
      <w:sdtEndPr/>
      <w:sdtContent>
        <w:r w:rsidRPr="00D22419">
          <w:rPr>
            <w:b/>
            <w:bCs/>
            <w:color w:val="FFFFFF" w:themeColor="background1"/>
          </w:rPr>
          <w:t>UMSZKI</w:t>
        </w:r>
      </w:sdtContent>
    </w:sdt>
    <w:r>
      <w:rPr>
        <w:b/>
        <w:bCs/>
        <w:color w:val="FFFFFF" w:themeColor="background1"/>
      </w:rPr>
      <w:t xml:space="preserve"> </w:t>
    </w:r>
    <w:r w:rsidR="005E11B4">
      <w:rPr>
        <w:b/>
        <w:bCs/>
        <w:color w:val="FFFFFF" w:themeColor="background1"/>
      </w:rPr>
      <w:t xml:space="preserve"> </w:t>
    </w:r>
    <w:r>
      <w:rPr>
        <w:b/>
        <w:bCs/>
        <w:color w:val="FFFFFF" w:themeColor="background1"/>
      </w:rPr>
      <w:t>|</w:t>
    </w:r>
    <w:r w:rsidR="005E11B4">
      <w:rPr>
        <w:b/>
        <w:bCs/>
        <w:color w:val="FFFFFF" w:themeColor="background1"/>
      </w:rPr>
      <w:t xml:space="preserve"> </w:t>
    </w:r>
    <w:sdt>
      <w:sdtPr>
        <w:rPr>
          <w:b/>
          <w:bCs/>
          <w:color w:val="FFFFFF" w:themeColor="background1"/>
        </w:rPr>
        <w:alias w:val="Tárgy"/>
        <w:tag w:val=""/>
        <w:id w:val="-2006736867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6921E2">
          <w:rPr>
            <w:b/>
            <w:bCs/>
            <w:color w:val="FFFFFF" w:themeColor="background1"/>
          </w:rPr>
          <w:t>IKT Projektmunka</w:t>
        </w:r>
      </w:sdtContent>
    </w:sdt>
    <w:r>
      <w:rPr>
        <w:b/>
        <w:bCs/>
        <w:color w:val="FFFFFF" w:themeColor="background1"/>
      </w:rPr>
      <w:tab/>
    </w:r>
    <w:r>
      <w:rPr>
        <w:b/>
        <w:bCs/>
        <w:color w:val="FFFFFF" w:themeColor="background1"/>
      </w:rPr>
      <w:tab/>
    </w:r>
    <w:sdt>
      <w:sdtPr>
        <w:rPr>
          <w:b/>
          <w:bCs/>
          <w:color w:val="FFFFFF" w:themeColor="background1"/>
        </w:rPr>
        <w:alias w:val="Kategória"/>
        <w:tag w:val=""/>
        <w:id w:val="-948781500"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r w:rsidR="00A77D85">
          <w:rPr>
            <w:b/>
            <w:bCs/>
            <w:color w:val="FFFFFF" w:themeColor="background1"/>
          </w:rPr>
          <w:t>11</w:t>
        </w:r>
        <w:r w:rsidR="00A919CA">
          <w:rPr>
            <w:b/>
            <w:bCs/>
            <w:color w:val="FFFFFF" w:themeColor="background1"/>
          </w:rPr>
          <w:t>. évfolyam</w:t>
        </w:r>
      </w:sdtContent>
    </w:sdt>
    <w:r w:rsidR="005E11B4">
      <w:rPr>
        <w:b/>
        <w:bCs/>
        <w:color w:val="FFFFFF" w:themeColor="background1"/>
      </w:rPr>
      <w:t xml:space="preserve"> </w:t>
    </w:r>
    <w:r>
      <w:rPr>
        <w:b/>
        <w:bCs/>
        <w:color w:val="FFFFFF" w:themeColor="background1"/>
      </w:rPr>
      <w:t>|</w:t>
    </w:r>
    <w:r w:rsidR="005E11B4">
      <w:rPr>
        <w:b/>
        <w:bCs/>
        <w:color w:val="FFFFFF" w:themeColor="background1"/>
      </w:rPr>
      <w:t xml:space="preserve"> </w:t>
    </w:r>
    <w:sdt>
      <w:sdtPr>
        <w:rPr>
          <w:b/>
          <w:bCs/>
          <w:color w:val="FFFFFF" w:themeColor="background1"/>
        </w:rPr>
        <w:alias w:val="Kulcsszavak"/>
        <w:tag w:val=""/>
        <w:id w:val="-1735229396"/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EndPr/>
      <w:sdtContent>
        <w:r w:rsidR="00A919CA">
          <w:rPr>
            <w:b/>
            <w:bCs/>
            <w:color w:val="FFFFFF" w:themeColor="background1"/>
          </w:rPr>
          <w:t>202</w:t>
        </w:r>
        <w:r w:rsidR="00A77D85">
          <w:rPr>
            <w:b/>
            <w:bCs/>
            <w:color w:val="FFFFFF" w:themeColor="background1"/>
          </w:rPr>
          <w:t>6</w:t>
        </w:r>
        <w:r w:rsidR="00A919CA">
          <w:rPr>
            <w:b/>
            <w:bCs/>
            <w:color w:val="FFFFFF" w:themeColor="background1"/>
          </w:rPr>
          <w:t>/2</w:t>
        </w:r>
        <w:r w:rsidR="00A77D85">
          <w:rPr>
            <w:b/>
            <w:bCs/>
            <w:color w:val="FFFFFF" w:themeColor="background1"/>
          </w:rPr>
          <w:t>7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538BD"/>
    <w:multiLevelType w:val="hybridMultilevel"/>
    <w:tmpl w:val="981CF1C2"/>
    <w:lvl w:ilvl="0" w:tplc="D6CE406A">
      <w:start w:val="1"/>
      <w:numFmt w:val="bullet"/>
      <w:pStyle w:val="Listaszerbekezds"/>
      <w:lvlText w:val=""/>
      <w:lvlJc w:val="left"/>
      <w:pPr>
        <w:ind w:left="360" w:hanging="360"/>
      </w:pPr>
      <w:rPr>
        <w:rFonts w:ascii="Wingdings" w:hAnsi="Wingdings" w:hint="default"/>
        <w:b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75312"/>
    <w:multiLevelType w:val="multilevel"/>
    <w:tmpl w:val="3F2C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63492"/>
    <w:multiLevelType w:val="multilevel"/>
    <w:tmpl w:val="16A86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A9021D"/>
    <w:multiLevelType w:val="multilevel"/>
    <w:tmpl w:val="7242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9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3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EAA"/>
    <w:rsid w:val="00002677"/>
    <w:rsid w:val="00015CAF"/>
    <w:rsid w:val="0007414F"/>
    <w:rsid w:val="000F3B33"/>
    <w:rsid w:val="0024776F"/>
    <w:rsid w:val="002725DB"/>
    <w:rsid w:val="00275835"/>
    <w:rsid w:val="00282609"/>
    <w:rsid w:val="002A4DB1"/>
    <w:rsid w:val="002C3675"/>
    <w:rsid w:val="002D0AF9"/>
    <w:rsid w:val="002E2B0D"/>
    <w:rsid w:val="002F14FC"/>
    <w:rsid w:val="00325EC7"/>
    <w:rsid w:val="00382947"/>
    <w:rsid w:val="003D79B2"/>
    <w:rsid w:val="003E3345"/>
    <w:rsid w:val="003E60C0"/>
    <w:rsid w:val="003E7D76"/>
    <w:rsid w:val="00410585"/>
    <w:rsid w:val="004162D8"/>
    <w:rsid w:val="00423F1D"/>
    <w:rsid w:val="0045181A"/>
    <w:rsid w:val="004A4DEC"/>
    <w:rsid w:val="004B5A28"/>
    <w:rsid w:val="004B62D4"/>
    <w:rsid w:val="004E00FE"/>
    <w:rsid w:val="004E4923"/>
    <w:rsid w:val="005E10E5"/>
    <w:rsid w:val="005E11B4"/>
    <w:rsid w:val="005F4672"/>
    <w:rsid w:val="00612E2C"/>
    <w:rsid w:val="006401B1"/>
    <w:rsid w:val="006539E0"/>
    <w:rsid w:val="00657454"/>
    <w:rsid w:val="006921E2"/>
    <w:rsid w:val="006A2D6F"/>
    <w:rsid w:val="006E55A2"/>
    <w:rsid w:val="006E6760"/>
    <w:rsid w:val="00726FE1"/>
    <w:rsid w:val="007543E1"/>
    <w:rsid w:val="007B33F3"/>
    <w:rsid w:val="00814B02"/>
    <w:rsid w:val="00816E1E"/>
    <w:rsid w:val="008512F7"/>
    <w:rsid w:val="00895914"/>
    <w:rsid w:val="008A075D"/>
    <w:rsid w:val="008D0344"/>
    <w:rsid w:val="00924FB1"/>
    <w:rsid w:val="009355E2"/>
    <w:rsid w:val="009A3BCB"/>
    <w:rsid w:val="009D39A4"/>
    <w:rsid w:val="009F7AC0"/>
    <w:rsid w:val="00A43415"/>
    <w:rsid w:val="00A76132"/>
    <w:rsid w:val="00A77D85"/>
    <w:rsid w:val="00A919CA"/>
    <w:rsid w:val="00AD1742"/>
    <w:rsid w:val="00B171A2"/>
    <w:rsid w:val="00B25021"/>
    <w:rsid w:val="00BD2F1B"/>
    <w:rsid w:val="00BD7B47"/>
    <w:rsid w:val="00BE0D08"/>
    <w:rsid w:val="00BF17E7"/>
    <w:rsid w:val="00C001AD"/>
    <w:rsid w:val="00C17B52"/>
    <w:rsid w:val="00C32301"/>
    <w:rsid w:val="00C44088"/>
    <w:rsid w:val="00C5083F"/>
    <w:rsid w:val="00C536A0"/>
    <w:rsid w:val="00C834FD"/>
    <w:rsid w:val="00CA350E"/>
    <w:rsid w:val="00D04A84"/>
    <w:rsid w:val="00D22419"/>
    <w:rsid w:val="00D2352A"/>
    <w:rsid w:val="00D60849"/>
    <w:rsid w:val="00D94C4B"/>
    <w:rsid w:val="00E4676B"/>
    <w:rsid w:val="00E50075"/>
    <w:rsid w:val="00E6591D"/>
    <w:rsid w:val="00E71F16"/>
    <w:rsid w:val="00E73E67"/>
    <w:rsid w:val="00E7500F"/>
    <w:rsid w:val="00F16EAA"/>
    <w:rsid w:val="00F376EC"/>
    <w:rsid w:val="00F45989"/>
    <w:rsid w:val="00F878C4"/>
    <w:rsid w:val="00FB477A"/>
    <w:rsid w:val="00FB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735A75"/>
  <w15:chartTrackingRefBased/>
  <w15:docId w15:val="{42017F65-7A62-4D58-A7FE-3AEB86BE5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HAnsi"/>
        <w:lang w:val="hu-H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D1742"/>
    <w:pPr>
      <w:spacing w:before="60" w:after="120"/>
      <w:jc w:val="both"/>
    </w:pPr>
    <w:rPr>
      <w:sz w:val="22"/>
    </w:rPr>
  </w:style>
  <w:style w:type="paragraph" w:styleId="Cmsor1">
    <w:name w:val="heading 1"/>
    <w:basedOn w:val="Norml"/>
    <w:next w:val="Norml"/>
    <w:link w:val="Cmsor1Char"/>
    <w:uiPriority w:val="9"/>
    <w:qFormat/>
    <w:rsid w:val="00C834FD"/>
    <w:pPr>
      <w:pBdr>
        <w:top w:val="single" w:sz="24" w:space="0" w:color="D34817" w:themeColor="accent1"/>
        <w:left w:val="single" w:sz="24" w:space="0" w:color="D34817" w:themeColor="accent1"/>
        <w:bottom w:val="single" w:sz="24" w:space="0" w:color="D34817" w:themeColor="accent1"/>
        <w:right w:val="single" w:sz="24" w:space="0" w:color="D34817" w:themeColor="accent1"/>
      </w:pBdr>
      <w:shd w:val="clear" w:color="auto" w:fill="D34817" w:themeFill="accent1"/>
      <w:spacing w:after="0"/>
      <w:outlineLvl w:val="0"/>
    </w:pPr>
    <w:rPr>
      <w:caps/>
      <w:color w:val="FFFFFF" w:themeColor="background1"/>
      <w:spacing w:val="15"/>
      <w:szCs w:val="2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E55A2"/>
    <w:pPr>
      <w:pBdr>
        <w:top w:val="single" w:sz="24" w:space="0" w:color="F9D8CD" w:themeColor="accent1" w:themeTint="33"/>
        <w:left w:val="single" w:sz="24" w:space="0" w:color="F9D8CD" w:themeColor="accent1" w:themeTint="33"/>
        <w:bottom w:val="single" w:sz="24" w:space="0" w:color="F9D8CD" w:themeColor="accent1" w:themeTint="33"/>
        <w:right w:val="single" w:sz="24" w:space="0" w:color="F9D8CD" w:themeColor="accent1" w:themeTint="33"/>
      </w:pBdr>
      <w:shd w:val="clear" w:color="auto" w:fill="F9D8CD" w:themeFill="accent1" w:themeFillTint="33"/>
      <w:spacing w:before="240" w:after="240"/>
      <w:ind w:left="-1134" w:right="4536" w:firstLine="1134"/>
      <w:outlineLvl w:val="1"/>
    </w:pPr>
    <w:rPr>
      <w:rFonts w:eastAsia="Times New Roman"/>
      <w:b/>
      <w:bCs/>
      <w:caps/>
      <w:color w:val="D34817" w:themeColor="accent1"/>
      <w:spacing w:val="15"/>
      <w:lang w:eastAsia="hu-HU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816E1E"/>
    <w:pPr>
      <w:keepNext/>
      <w:pBdr>
        <w:bottom w:val="single" w:sz="6" w:space="1" w:color="D34817" w:themeColor="accent1"/>
      </w:pBdr>
      <w:spacing w:before="240" w:after="0"/>
      <w:outlineLvl w:val="2"/>
    </w:pPr>
    <w:rPr>
      <w:b/>
      <w:color w:val="68230B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816E1E"/>
    <w:pPr>
      <w:keepNext/>
      <w:spacing w:before="200" w:after="0"/>
      <w:outlineLvl w:val="3"/>
    </w:pPr>
    <w:rPr>
      <w:b/>
      <w:color w:val="9D3511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834FD"/>
    <w:pPr>
      <w:pBdr>
        <w:bottom w:val="single" w:sz="6" w:space="1" w:color="D34817" w:themeColor="accent1"/>
      </w:pBdr>
      <w:spacing w:before="200" w:after="0"/>
      <w:outlineLvl w:val="4"/>
    </w:pPr>
    <w:rPr>
      <w:caps/>
      <w:color w:val="9D3511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834FD"/>
    <w:pPr>
      <w:pBdr>
        <w:bottom w:val="dotted" w:sz="6" w:space="1" w:color="D34817" w:themeColor="accent1"/>
      </w:pBdr>
      <w:spacing w:before="200" w:after="0"/>
      <w:outlineLvl w:val="5"/>
    </w:pPr>
    <w:rPr>
      <w:caps/>
      <w:color w:val="9D3511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834FD"/>
    <w:pPr>
      <w:spacing w:before="200" w:after="0"/>
      <w:outlineLvl w:val="6"/>
    </w:pPr>
    <w:rPr>
      <w:caps/>
      <w:color w:val="9D3511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834F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834F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834FD"/>
    <w:rPr>
      <w:caps/>
      <w:color w:val="FFFFFF" w:themeColor="background1"/>
      <w:spacing w:val="15"/>
      <w:sz w:val="22"/>
      <w:szCs w:val="22"/>
      <w:shd w:val="clear" w:color="auto" w:fill="D34817" w:themeFill="accent1"/>
    </w:rPr>
  </w:style>
  <w:style w:type="character" w:customStyle="1" w:styleId="Cmsor2Char">
    <w:name w:val="Címsor 2 Char"/>
    <w:basedOn w:val="Bekezdsalapbettpusa"/>
    <w:link w:val="Cmsor2"/>
    <w:uiPriority w:val="9"/>
    <w:rsid w:val="006E55A2"/>
    <w:rPr>
      <w:rFonts w:eastAsia="Times New Roman"/>
      <w:b/>
      <w:bCs/>
      <w:caps/>
      <w:color w:val="D34817" w:themeColor="accent1"/>
      <w:spacing w:val="15"/>
      <w:sz w:val="22"/>
      <w:shd w:val="clear" w:color="auto" w:fill="F9D8CD" w:themeFill="accent1" w:themeFillTint="33"/>
      <w:lang w:eastAsia="hu-HU"/>
    </w:rPr>
  </w:style>
  <w:style w:type="paragraph" w:styleId="NormlWeb">
    <w:name w:val="Normal (Web)"/>
    <w:basedOn w:val="Norml"/>
    <w:uiPriority w:val="99"/>
    <w:semiHidden/>
    <w:unhideWhenUsed/>
    <w:rsid w:val="00C834FD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istaszerbekezds">
    <w:name w:val="List Paragraph"/>
    <w:aliases w:val="Listázás"/>
    <w:basedOn w:val="Norml"/>
    <w:uiPriority w:val="34"/>
    <w:qFormat/>
    <w:rsid w:val="008A075D"/>
    <w:pPr>
      <w:numPr>
        <w:numId w:val="4"/>
      </w:numPr>
      <w:contextualSpacing/>
    </w:pPr>
    <w:rPr>
      <w:rFonts w:eastAsia="Times New Roman"/>
    </w:rPr>
  </w:style>
  <w:style w:type="paragraph" w:styleId="Cm">
    <w:name w:val="Title"/>
    <w:basedOn w:val="Norml"/>
    <w:next w:val="Norml"/>
    <w:link w:val="CmChar"/>
    <w:uiPriority w:val="10"/>
    <w:qFormat/>
    <w:rsid w:val="00C834FD"/>
    <w:pPr>
      <w:spacing w:before="0" w:after="0"/>
      <w:jc w:val="center"/>
    </w:pPr>
    <w:rPr>
      <w:rFonts w:asciiTheme="majorHAnsi" w:eastAsiaTheme="majorEastAsia" w:hAnsiTheme="majorHAnsi" w:cstheme="majorBidi"/>
      <w:b/>
      <w:caps/>
      <w:color w:val="FFFFFF" w:themeColor="background1"/>
      <w:spacing w:val="10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C834FD"/>
    <w:rPr>
      <w:rFonts w:asciiTheme="majorHAnsi" w:eastAsiaTheme="majorEastAsia" w:hAnsiTheme="majorHAnsi" w:cstheme="majorBidi"/>
      <w:b/>
      <w:caps/>
      <w:color w:val="FFFFFF" w:themeColor="background1"/>
      <w:spacing w:val="10"/>
      <w:sz w:val="52"/>
      <w:szCs w:val="52"/>
    </w:rPr>
  </w:style>
  <w:style w:type="character" w:customStyle="1" w:styleId="Cmsor3Char">
    <w:name w:val="Címsor 3 Char"/>
    <w:basedOn w:val="Bekezdsalapbettpusa"/>
    <w:link w:val="Cmsor3"/>
    <w:uiPriority w:val="9"/>
    <w:rsid w:val="00816E1E"/>
    <w:rPr>
      <w:b/>
      <w:color w:val="68230B" w:themeColor="accent1" w:themeShade="7F"/>
      <w:spacing w:val="15"/>
      <w:sz w:val="22"/>
    </w:rPr>
  </w:style>
  <w:style w:type="character" w:customStyle="1" w:styleId="Cmsor4Char">
    <w:name w:val="Címsor 4 Char"/>
    <w:basedOn w:val="Bekezdsalapbettpusa"/>
    <w:link w:val="Cmsor4"/>
    <w:uiPriority w:val="9"/>
    <w:rsid w:val="00816E1E"/>
    <w:rPr>
      <w:b/>
      <w:color w:val="9D3511" w:themeColor="accent1" w:themeShade="BF"/>
      <w:spacing w:val="10"/>
      <w:sz w:val="22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834FD"/>
    <w:rPr>
      <w:caps/>
      <w:color w:val="9D3511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834FD"/>
    <w:rPr>
      <w:caps/>
      <w:color w:val="9D3511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834FD"/>
    <w:rPr>
      <w:caps/>
      <w:color w:val="9D3511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834FD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834FD"/>
    <w:rPr>
      <w:i/>
      <w:iCs/>
      <w:caps/>
      <w:spacing w:val="10"/>
      <w:sz w:val="18"/>
      <w:szCs w:val="18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C834FD"/>
    <w:rPr>
      <w:b/>
      <w:bCs/>
      <w:color w:val="9D3511" w:themeColor="accent1" w:themeShade="BF"/>
      <w:sz w:val="16"/>
      <w:szCs w:val="16"/>
    </w:rPr>
  </w:style>
  <w:style w:type="paragraph" w:styleId="Alcm">
    <w:name w:val="Subtitle"/>
    <w:basedOn w:val="Norml"/>
    <w:next w:val="Norml"/>
    <w:link w:val="AlcmChar"/>
    <w:uiPriority w:val="11"/>
    <w:qFormat/>
    <w:rsid w:val="00C834F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cmChar">
    <w:name w:val="Alcím Char"/>
    <w:basedOn w:val="Bekezdsalapbettpusa"/>
    <w:link w:val="Alcm"/>
    <w:uiPriority w:val="11"/>
    <w:rsid w:val="00C834FD"/>
    <w:rPr>
      <w:caps/>
      <w:color w:val="595959" w:themeColor="text1" w:themeTint="A6"/>
      <w:spacing w:val="10"/>
      <w:sz w:val="21"/>
      <w:szCs w:val="21"/>
    </w:rPr>
  </w:style>
  <w:style w:type="character" w:styleId="Kiemels2">
    <w:name w:val="Strong"/>
    <w:uiPriority w:val="22"/>
    <w:qFormat/>
    <w:rsid w:val="00C834FD"/>
    <w:rPr>
      <w:b/>
      <w:bCs/>
    </w:rPr>
  </w:style>
  <w:style w:type="character" w:styleId="Kiemels">
    <w:name w:val="Emphasis"/>
    <w:uiPriority w:val="20"/>
    <w:qFormat/>
    <w:rsid w:val="00AD1742"/>
    <w:rPr>
      <w:b/>
      <w:caps w:val="0"/>
      <w:noProof/>
      <w:color w:val="68230B" w:themeColor="accent1" w:themeShade="7F"/>
      <w:spacing w:val="5"/>
      <w:lang w:val="hu-HU"/>
    </w:rPr>
  </w:style>
  <w:style w:type="paragraph" w:styleId="Nincstrkz">
    <w:name w:val="No Spacing"/>
    <w:uiPriority w:val="1"/>
    <w:qFormat/>
    <w:rsid w:val="00C834FD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C834FD"/>
    <w:rPr>
      <w:i/>
      <w:iCs/>
      <w:sz w:val="24"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C834FD"/>
    <w:rPr>
      <w:i/>
      <w:iCs/>
      <w:sz w:val="24"/>
      <w:szCs w:val="24"/>
    </w:rPr>
  </w:style>
  <w:style w:type="paragraph" w:styleId="Kiemeltidzet">
    <w:name w:val="Intense Quote"/>
    <w:aliases w:val="Széljegyzet"/>
    <w:basedOn w:val="Norml"/>
    <w:next w:val="Norml"/>
    <w:link w:val="KiemeltidzetChar"/>
    <w:uiPriority w:val="30"/>
    <w:qFormat/>
    <w:rsid w:val="00816E1E"/>
    <w:pPr>
      <w:spacing w:before="120" w:line="240" w:lineRule="auto"/>
      <w:jc w:val="right"/>
    </w:pPr>
    <w:rPr>
      <w:i/>
      <w:iCs/>
      <w:color w:val="D34817" w:themeColor="accent1"/>
      <w:szCs w:val="24"/>
    </w:rPr>
  </w:style>
  <w:style w:type="character" w:customStyle="1" w:styleId="KiemeltidzetChar">
    <w:name w:val="Kiemelt idézet Char"/>
    <w:aliases w:val="Széljegyzet Char"/>
    <w:basedOn w:val="Bekezdsalapbettpusa"/>
    <w:link w:val="Kiemeltidzet"/>
    <w:uiPriority w:val="30"/>
    <w:rsid w:val="00816E1E"/>
    <w:rPr>
      <w:i/>
      <w:iCs/>
      <w:color w:val="D34817" w:themeColor="accent1"/>
      <w:sz w:val="22"/>
      <w:szCs w:val="24"/>
    </w:rPr>
  </w:style>
  <w:style w:type="character" w:styleId="Finomkiemels">
    <w:name w:val="Subtle Emphasis"/>
    <w:uiPriority w:val="19"/>
    <w:qFormat/>
    <w:rsid w:val="00C834FD"/>
    <w:rPr>
      <w:i/>
      <w:iCs/>
      <w:color w:val="68230B" w:themeColor="accent1" w:themeShade="7F"/>
    </w:rPr>
  </w:style>
  <w:style w:type="character" w:styleId="Erskiemels">
    <w:name w:val="Intense Emphasis"/>
    <w:uiPriority w:val="21"/>
    <w:qFormat/>
    <w:rsid w:val="00C834FD"/>
    <w:rPr>
      <w:b/>
      <w:bCs/>
      <w:caps/>
      <w:color w:val="68230B" w:themeColor="accent1" w:themeShade="7F"/>
      <w:spacing w:val="10"/>
    </w:rPr>
  </w:style>
  <w:style w:type="character" w:styleId="Finomhivatkozs">
    <w:name w:val="Subtle Reference"/>
    <w:uiPriority w:val="31"/>
    <w:qFormat/>
    <w:rsid w:val="00AD1742"/>
    <w:rPr>
      <w:b/>
      <w:bCs/>
      <w:color w:val="D34817" w:themeColor="accent1"/>
      <w:u w:val="single"/>
    </w:rPr>
  </w:style>
  <w:style w:type="character" w:styleId="Ershivatkozs">
    <w:name w:val="Intense Reference"/>
    <w:uiPriority w:val="32"/>
    <w:qFormat/>
    <w:rsid w:val="00C834FD"/>
    <w:rPr>
      <w:b/>
      <w:bCs/>
      <w:i/>
      <w:iCs/>
      <w:caps/>
      <w:color w:val="D34817" w:themeColor="accent1"/>
    </w:rPr>
  </w:style>
  <w:style w:type="character" w:styleId="Knyvcme">
    <w:name w:val="Book Title"/>
    <w:uiPriority w:val="33"/>
    <w:qFormat/>
    <w:rsid w:val="00C834FD"/>
    <w:rPr>
      <w:b/>
      <w:bCs/>
      <w:i/>
      <w:iCs/>
      <w:spacing w:val="0"/>
    </w:rPr>
  </w:style>
  <w:style w:type="paragraph" w:styleId="Tartalomjegyzkcmsora">
    <w:name w:val="TOC Heading"/>
    <w:aliases w:val="Tartalom1"/>
    <w:basedOn w:val="Cmsor1"/>
    <w:next w:val="Norml"/>
    <w:uiPriority w:val="39"/>
    <w:unhideWhenUsed/>
    <w:qFormat/>
    <w:rsid w:val="00423F1D"/>
    <w:pPr>
      <w:spacing w:before="240"/>
      <w:outlineLvl w:val="9"/>
    </w:pPr>
  </w:style>
  <w:style w:type="paragraph" w:styleId="lfej">
    <w:name w:val="header"/>
    <w:basedOn w:val="Norml"/>
    <w:link w:val="lfejChar"/>
    <w:uiPriority w:val="99"/>
    <w:unhideWhenUsed/>
    <w:rsid w:val="00C834FD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834FD"/>
  </w:style>
  <w:style w:type="paragraph" w:styleId="llb">
    <w:name w:val="footer"/>
    <w:basedOn w:val="Norml"/>
    <w:link w:val="llbChar"/>
    <w:uiPriority w:val="99"/>
    <w:unhideWhenUsed/>
    <w:rsid w:val="00C834FD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834FD"/>
  </w:style>
  <w:style w:type="character" w:styleId="Helyrzszveg">
    <w:name w:val="Placeholder Text"/>
    <w:basedOn w:val="Bekezdsalapbettpusa"/>
    <w:uiPriority w:val="99"/>
    <w:semiHidden/>
    <w:rsid w:val="00D22419"/>
    <w:rPr>
      <w:color w:val="808080"/>
    </w:rPr>
  </w:style>
  <w:style w:type="paragraph" w:styleId="TJ2">
    <w:name w:val="toc 2"/>
    <w:aliases w:val="Tartalom2"/>
    <w:basedOn w:val="Norml"/>
    <w:next w:val="Norml"/>
    <w:autoRedefine/>
    <w:uiPriority w:val="39"/>
    <w:unhideWhenUsed/>
    <w:rsid w:val="00C536A0"/>
    <w:pPr>
      <w:spacing w:after="100"/>
      <w:ind w:left="200"/>
    </w:pPr>
  </w:style>
  <w:style w:type="paragraph" w:styleId="TJ3">
    <w:name w:val="toc 3"/>
    <w:aliases w:val="Tartalom3"/>
    <w:basedOn w:val="Norml"/>
    <w:next w:val="Norml"/>
    <w:autoRedefine/>
    <w:uiPriority w:val="39"/>
    <w:unhideWhenUsed/>
    <w:rsid w:val="00C536A0"/>
    <w:pPr>
      <w:spacing w:after="100"/>
      <w:ind w:left="400"/>
    </w:pPr>
  </w:style>
  <w:style w:type="character" w:styleId="Hiperhivatkozs">
    <w:name w:val="Hyperlink"/>
    <w:basedOn w:val="Bekezdsalapbettpusa"/>
    <w:uiPriority w:val="99"/>
    <w:unhideWhenUsed/>
    <w:rsid w:val="00C536A0"/>
    <w:rPr>
      <w:color w:val="CC9900" w:themeColor="hyperlink"/>
      <w:u w:val="single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E4676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E4676B"/>
    <w:rPr>
      <w:rFonts w:ascii="Segoe UI" w:hAnsi="Segoe UI" w:cs="Segoe UI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F376EC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F376EC"/>
    <w:pPr>
      <w:spacing w:line="240" w:lineRule="auto"/>
    </w:pPr>
    <w:rPr>
      <w:sz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F376EC"/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F376EC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F376EC"/>
    <w:rPr>
      <w:b/>
      <w:bCs/>
    </w:rPr>
  </w:style>
  <w:style w:type="character" w:styleId="Feloldatlanmegemlts">
    <w:name w:val="Unresolved Mention"/>
    <w:basedOn w:val="Bekezdsalapbettpusa"/>
    <w:uiPriority w:val="99"/>
    <w:semiHidden/>
    <w:unhideWhenUsed/>
    <w:rsid w:val="006E55A2"/>
    <w:rPr>
      <w:color w:val="605E5C"/>
      <w:shd w:val="clear" w:color="auto" w:fill="E1DFDD"/>
    </w:rPr>
  </w:style>
  <w:style w:type="paragraph" w:customStyle="1" w:styleId="Kd">
    <w:name w:val="Kód"/>
    <w:basedOn w:val="Norml"/>
    <w:link w:val="KdChar"/>
    <w:qFormat/>
    <w:rsid w:val="00612E2C"/>
    <w:pPr>
      <w:jc w:val="left"/>
    </w:pPr>
    <w:rPr>
      <w:rFonts w:ascii="Consolas" w:hAnsi="Consolas"/>
      <w:noProof/>
      <w:lang w:val="en-US"/>
    </w:rPr>
  </w:style>
  <w:style w:type="character" w:customStyle="1" w:styleId="KdChar">
    <w:name w:val="Kód Char"/>
    <w:basedOn w:val="Bekezdsalapbettpusa"/>
    <w:link w:val="Kd"/>
    <w:rsid w:val="00612E2C"/>
    <w:rPr>
      <w:rFonts w:ascii="Consolas" w:hAnsi="Consolas"/>
      <w:noProof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0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lidator.w3.org/" TargetMode="External"/><Relationship Id="rId13" Type="http://schemas.openxmlformats.org/officeDocument/2006/relationships/hyperlink" Target="http://tamop412.elte.hu/tananyagok/weblapkeszites/oldalterkep.html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freecodecamp.org/learn/responsive-web-design/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mozilla.org/en-US/docs/Web/HTM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tinypng.com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odebeautify.org/htmlviewer" TargetMode="Externa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anul&#243;\Downloads\_SABLON%20(1).dotx" TargetMode="External"/></Relationships>
</file>

<file path=word/theme/theme1.xml><?xml version="1.0" encoding="utf-8"?>
<a:theme xmlns:a="http://schemas.openxmlformats.org/drawingml/2006/main" name="Szálak">
  <a:themeElements>
    <a:clrScheme name="Narancs–vörös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Szálak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zálak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29A80D-5450-4D03-931B-D4B29F1BB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_SABLON (1)</Template>
  <TotalTime>1</TotalTime>
  <Pages>2</Pages>
  <Words>292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UMSZKI</Company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IKT Projektmunka</dc:subject>
  <dc:creator>Tanuló</dc:creator>
  <cp:keywords>2026/27</cp:keywords>
  <dc:description/>
  <cp:lastModifiedBy>Tanulo</cp:lastModifiedBy>
  <cp:revision>6</cp:revision>
  <cp:lastPrinted>2022-10-27T07:48:00Z</cp:lastPrinted>
  <dcterms:created xsi:type="dcterms:W3CDTF">2025-12-05T18:21:00Z</dcterms:created>
  <dcterms:modified xsi:type="dcterms:W3CDTF">2026-10-15T06:56:00Z</dcterms:modified>
  <cp:category>11. évfolyam</cp:category>
</cp:coreProperties>
</file>