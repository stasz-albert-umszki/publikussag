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D169D" w14:textId="277ED7DB" w:rsidR="0043263C" w:rsidRPr="00FE2DFD" w:rsidRDefault="0043263C" w:rsidP="0043263C">
      <w:pPr>
        <w:pStyle w:val="Cmsor2"/>
      </w:pPr>
      <w:r w:rsidRPr="00FE2DFD">
        <w:t>Ellenőrzés</w:t>
      </w:r>
    </w:p>
    <w:p w14:paraId="6D3993F3" w14:textId="7AD5B37D" w:rsidR="0043263C" w:rsidRPr="00FE2DFD" w:rsidRDefault="0043263C" w:rsidP="0043263C">
      <w:pPr>
        <w:rPr>
          <w:lang w:eastAsia="hu-HU"/>
        </w:rPr>
      </w:pPr>
      <w:r w:rsidRPr="00FE2DFD">
        <w:rPr>
          <w:lang w:eastAsia="hu-HU"/>
        </w:rPr>
        <w:t>Leadás előtt ellenőrizze, hogy a CSS kódban nem maradtak-e hibák!</w:t>
      </w:r>
    </w:p>
    <w:p w14:paraId="482BAAAD" w14:textId="3E6743D2" w:rsidR="0043263C" w:rsidRPr="00FE2DFD" w:rsidRDefault="00875363" w:rsidP="00C77791">
      <w:pPr>
        <w:rPr>
          <w:rStyle w:val="Erskiemels"/>
          <w:b w:val="0"/>
          <w:bCs w:val="0"/>
          <w:u w:val="single"/>
        </w:rPr>
      </w:pPr>
      <w:hyperlink r:id="rId11" w:history="1">
        <w:r w:rsidR="0043263C" w:rsidRPr="00FE2DFD">
          <w:rPr>
            <w:rStyle w:val="Erskiemels"/>
            <w:b w:val="0"/>
            <w:bCs w:val="0"/>
            <w:u w:val="single"/>
          </w:rPr>
          <w:t>http://jigsaw.w3.org/css-validator/</w:t>
        </w:r>
      </w:hyperlink>
    </w:p>
    <w:p w14:paraId="7C57B69F" w14:textId="1E07A0A0" w:rsidR="0043263C" w:rsidRPr="00FE2DFD" w:rsidRDefault="00A36D94" w:rsidP="0043263C">
      <w:pPr>
        <w:pStyle w:val="Cmsor2"/>
      </w:pPr>
      <w:r w:rsidRPr="00FE2DFD">
        <w:t>Segítség</w:t>
      </w:r>
    </w:p>
    <w:p w14:paraId="40DAAAA5" w14:textId="510D6916" w:rsidR="0043263C" w:rsidRPr="00FE2DFD" w:rsidRDefault="0043263C" w:rsidP="0043263C">
      <w:pPr>
        <w:pStyle w:val="Cmsor3"/>
      </w:pPr>
      <w:r w:rsidRPr="00FE2DFD">
        <w:t>Angol nyelven</w:t>
      </w:r>
    </w:p>
    <w:p w14:paraId="2213E865" w14:textId="4C24F80B" w:rsidR="0043263C" w:rsidRPr="00FE2DFD" w:rsidRDefault="00875363" w:rsidP="0043263C">
      <w:hyperlink r:id="rId12" w:history="1">
        <w:r w:rsidR="0043263C" w:rsidRPr="00FE2DFD">
          <w:rPr>
            <w:rStyle w:val="Hiperhivatkozs"/>
          </w:rPr>
          <w:t>https://www.w3schools.com/Css/</w:t>
        </w:r>
      </w:hyperlink>
      <w:r w:rsidR="0043263C" w:rsidRPr="00FE2DFD">
        <w:t xml:space="preserve"> („CSS </w:t>
      </w:r>
      <w:r w:rsidR="0043263C" w:rsidRPr="00FE2DFD">
        <w:rPr>
          <w:lang w:val="en-US"/>
        </w:rPr>
        <w:t>Position</w:t>
      </w:r>
      <w:r w:rsidR="0043263C" w:rsidRPr="00FE2DFD">
        <w:t>” fejezetig bezárólag)</w:t>
      </w:r>
    </w:p>
    <w:p w14:paraId="7E1259DD" w14:textId="492BBF68" w:rsidR="0043263C" w:rsidRPr="00FE2DFD" w:rsidRDefault="0043263C" w:rsidP="0043263C">
      <w:pPr>
        <w:pStyle w:val="Cmsor3"/>
      </w:pPr>
      <w:r w:rsidRPr="00FE2DFD">
        <w:t>Magyar nyelven</w:t>
      </w:r>
    </w:p>
    <w:p w14:paraId="19177D56" w14:textId="47482E27" w:rsidR="0043263C" w:rsidRPr="00FE2DFD" w:rsidRDefault="00875363" w:rsidP="0043263C">
      <w:hyperlink r:id="rId13" w:history="1">
        <w:r w:rsidR="0043263C" w:rsidRPr="00FE2DFD">
          <w:rPr>
            <w:rStyle w:val="Hiperhivatkozs"/>
          </w:rPr>
          <w:t>http://tamop412.elte.hu/tananyagok/weblapkeszites/oldalterkep.html</w:t>
        </w:r>
      </w:hyperlink>
      <w:r w:rsidR="00E8408E" w:rsidRPr="00FE2DFD">
        <w:t xml:space="preserve"> </w:t>
      </w:r>
      <w:r w:rsidR="0043263C" w:rsidRPr="00FE2DFD">
        <w:t>(11</w:t>
      </w:r>
      <w:r w:rsidR="00E8408E" w:rsidRPr="00FE2DFD">
        <w:t>-</w:t>
      </w:r>
      <w:r w:rsidR="0043263C" w:rsidRPr="00FE2DFD">
        <w:t>14. leck</w:t>
      </w:r>
      <w:r w:rsidR="00E8408E" w:rsidRPr="00FE2DFD">
        <w:t>e</w:t>
      </w:r>
      <w:r w:rsidR="0043263C" w:rsidRPr="00FE2DFD">
        <w:t>)</w:t>
      </w:r>
    </w:p>
    <w:p w14:paraId="02D8770D" w14:textId="532B831E" w:rsidR="00931DDD" w:rsidRPr="00FE2DFD" w:rsidRDefault="003B7B76" w:rsidP="00931DDD">
      <w:pPr>
        <w:pStyle w:val="Cmsor2"/>
      </w:pPr>
      <w:r w:rsidRPr="00FE2DFD">
        <w:t>CSS módszerek</w:t>
      </w:r>
    </w:p>
    <w:p w14:paraId="540D027F" w14:textId="416695A1" w:rsidR="00931DDD" w:rsidRPr="00FE2DFD" w:rsidRDefault="00931DDD" w:rsidP="00931DDD">
      <w:pPr>
        <w:rPr>
          <w:lang w:eastAsia="hu-HU"/>
        </w:rPr>
      </w:pPr>
      <w:r w:rsidRPr="00FE2DFD">
        <w:rPr>
          <w:lang w:eastAsia="hu-HU"/>
        </w:rPr>
        <w:t>Mutassa be a három tanult módszert CSS használatára</w:t>
      </w:r>
      <w:r w:rsidR="00C04939" w:rsidRPr="00FE2DFD">
        <w:rPr>
          <w:lang w:eastAsia="hu-HU"/>
        </w:rPr>
        <w:t>!</w:t>
      </w:r>
    </w:p>
    <w:p w14:paraId="17871017" w14:textId="314A0F12" w:rsidR="003F70A5" w:rsidRPr="00FE2DFD" w:rsidRDefault="00875363" w:rsidP="003F70A5">
      <w:pPr>
        <w:pStyle w:val="Kiemeltidzet"/>
        <w:rPr>
          <w:i w:val="0"/>
          <w:iCs w:val="0"/>
          <w:lang w:eastAsia="hu-HU"/>
        </w:rPr>
      </w:pPr>
      <w:hyperlink r:id="rId14" w:history="1">
        <w:r w:rsidR="003F70A5" w:rsidRPr="00FE2DFD">
          <w:rPr>
            <w:rStyle w:val="Hiperhivatkozs"/>
            <w:i w:val="0"/>
            <w:iCs w:val="0"/>
            <w:lang w:eastAsia="hu-HU"/>
          </w:rPr>
          <w:t>http://tamop412.elte.hu/tananyagok/weblapkeszites/lecke11_lap2.html</w:t>
        </w:r>
      </w:hyperlink>
    </w:p>
    <w:p w14:paraId="0CEA481E" w14:textId="7FB9D63E" w:rsidR="00C77791" w:rsidRPr="00FE2DFD" w:rsidRDefault="00AF2BA3" w:rsidP="007175CA">
      <w:pPr>
        <w:pStyle w:val="Cmsor3"/>
        <w:rPr>
          <w:lang w:eastAsia="hu-HU"/>
        </w:rPr>
      </w:pPr>
      <w:r w:rsidRPr="00FE2DFD">
        <w:rPr>
          <w:lang w:val="en-US" w:eastAsia="hu-HU"/>
        </w:rPr>
        <w:t>I</w:t>
      </w:r>
      <w:r w:rsidR="00931DDD" w:rsidRPr="00FE2DFD">
        <w:rPr>
          <w:lang w:val="en-US" w:eastAsia="hu-HU"/>
        </w:rPr>
        <w:t>nline</w:t>
      </w:r>
      <w:r w:rsidRPr="00FE2DFD">
        <w:rPr>
          <w:lang w:val="en-US" w:eastAsia="hu-HU"/>
        </w:rPr>
        <w:t xml:space="preserve"> (“</w:t>
      </w:r>
      <w:r w:rsidRPr="00FE2DFD">
        <w:rPr>
          <w:lang w:eastAsia="hu-HU"/>
        </w:rPr>
        <w:t>beágyazott</w:t>
      </w:r>
      <w:r w:rsidR="00931DDD" w:rsidRPr="00FE2DFD">
        <w:rPr>
          <w:lang w:eastAsia="hu-HU"/>
        </w:rPr>
        <w:t>”)</w:t>
      </w:r>
      <w:r w:rsidR="00C77791" w:rsidRPr="00FE2DFD">
        <w:rPr>
          <w:lang w:eastAsia="hu-HU"/>
        </w:rPr>
        <w:t xml:space="preserve"> formázás</w:t>
      </w:r>
    </w:p>
    <w:p w14:paraId="72DF6C61" w14:textId="523DFEFE" w:rsidR="00C77791" w:rsidRPr="00FE2DFD" w:rsidRDefault="00931DDD" w:rsidP="00AF2BA3">
      <w:pPr>
        <w:pStyle w:val="Listaszerbekezds"/>
      </w:pPr>
      <w:r w:rsidRPr="00FE2DFD">
        <w:t xml:space="preserve">formázzon meg </w:t>
      </w:r>
      <w:r w:rsidR="00C77791" w:rsidRPr="00FE2DFD">
        <w:t xml:space="preserve">pontosan </w:t>
      </w:r>
      <w:r w:rsidR="000A1146">
        <w:t>1</w:t>
      </w:r>
      <w:r w:rsidR="00C77791" w:rsidRPr="00FE2DFD">
        <w:t xml:space="preserve"> darab</w:t>
      </w:r>
      <w:r w:rsidRPr="00FE2DFD">
        <w:t xml:space="preserve"> HTML elemet</w:t>
      </w:r>
    </w:p>
    <w:p w14:paraId="545A2ED0" w14:textId="2BBA1376" w:rsidR="00931DDD" w:rsidRPr="00FE2DFD" w:rsidRDefault="00AF2BA3" w:rsidP="00AF2BA3">
      <w:pPr>
        <w:pStyle w:val="Listaszerbekezds"/>
      </w:pPr>
      <w:r w:rsidRPr="00FE2DFD">
        <w:rPr>
          <w:rStyle w:val="Finomkiemels"/>
          <w:iCs w:val="0"/>
          <w:noProof w:val="0"/>
          <w:color w:val="auto"/>
          <w:lang w:val="hu-HU"/>
        </w:rPr>
        <w:t xml:space="preserve">a </w:t>
      </w:r>
      <w:r w:rsidR="00931DDD" w:rsidRPr="00FE2DFD">
        <w:rPr>
          <w:rStyle w:val="Erskiemels"/>
          <w:lang w:val="en-US"/>
        </w:rPr>
        <w:t>style</w:t>
      </w:r>
      <w:r w:rsidR="00931DDD" w:rsidRPr="00FE2DFD">
        <w:rPr>
          <w:rStyle w:val="Erskiemels"/>
        </w:rPr>
        <w:t xml:space="preserve"> </w:t>
      </w:r>
      <w:r w:rsidRPr="00FE2DFD">
        <w:rPr>
          <w:rStyle w:val="Erskiemels"/>
        </w:rPr>
        <w:t>attribútum</w:t>
      </w:r>
      <w:r w:rsidR="00931DDD" w:rsidRPr="00FE2DFD">
        <w:t xml:space="preserve"> használatával</w:t>
      </w:r>
    </w:p>
    <w:p w14:paraId="2909B805" w14:textId="63990E1A" w:rsidR="00C77791" w:rsidRPr="00FE2DFD" w:rsidRDefault="00AF2BA3" w:rsidP="007175CA">
      <w:pPr>
        <w:pStyle w:val="Cmsor3"/>
        <w:rPr>
          <w:lang w:eastAsia="hu-HU"/>
        </w:rPr>
      </w:pPr>
      <w:r w:rsidRPr="00FE2DFD">
        <w:rPr>
          <w:lang w:val="en-US" w:eastAsia="hu-HU"/>
        </w:rPr>
        <w:t>I</w:t>
      </w:r>
      <w:r w:rsidR="00C77791" w:rsidRPr="00FE2DFD">
        <w:rPr>
          <w:lang w:val="en-US" w:eastAsia="hu-HU"/>
        </w:rPr>
        <w:t>nternal</w:t>
      </w:r>
      <w:r w:rsidR="00C77791" w:rsidRPr="00FE2DFD">
        <w:rPr>
          <w:lang w:eastAsia="hu-HU"/>
        </w:rPr>
        <w:t xml:space="preserve"> </w:t>
      </w:r>
      <w:r w:rsidRPr="00FE2DFD">
        <w:rPr>
          <w:lang w:eastAsia="hu-HU"/>
        </w:rPr>
        <w:t>(„oldal</w:t>
      </w:r>
      <w:r w:rsidR="003B7B76" w:rsidRPr="00FE2DFD">
        <w:rPr>
          <w:lang w:eastAsia="hu-HU"/>
        </w:rPr>
        <w:t>szintű</w:t>
      </w:r>
      <w:r w:rsidRPr="00FE2DFD">
        <w:rPr>
          <w:lang w:eastAsia="hu-HU"/>
        </w:rPr>
        <w:t>”) stílus</w:t>
      </w:r>
    </w:p>
    <w:p w14:paraId="679236C5" w14:textId="460927F5" w:rsidR="000A1146" w:rsidRDefault="000A1146" w:rsidP="00AF2BA3">
      <w:pPr>
        <w:pStyle w:val="Listaszerbekezds"/>
        <w:rPr>
          <w:lang w:eastAsia="hu-HU"/>
        </w:rPr>
      </w:pPr>
      <w:r w:rsidRPr="00FE2DFD">
        <w:rPr>
          <w:lang w:eastAsia="hu-HU"/>
        </w:rPr>
        <w:t xml:space="preserve">definiáljon </w:t>
      </w:r>
      <w:r w:rsidRPr="00FE2DFD">
        <w:t>stílust</w:t>
      </w:r>
      <w:r w:rsidRPr="00FE2DFD">
        <w:rPr>
          <w:lang w:eastAsia="hu-HU"/>
        </w:rPr>
        <w:t xml:space="preserve"> az oldalon a </w:t>
      </w:r>
      <w:r w:rsidRPr="00FE2DFD">
        <w:rPr>
          <w:rStyle w:val="Erskiemels"/>
        </w:rPr>
        <w:t>style taggel</w:t>
      </w:r>
    </w:p>
    <w:p w14:paraId="50D6E6BA" w14:textId="208F6AEA" w:rsidR="00AF2BA3" w:rsidRPr="00FE2DFD" w:rsidRDefault="00AF2BA3" w:rsidP="00AF2BA3">
      <w:pPr>
        <w:pStyle w:val="Listaszerbekezds"/>
        <w:rPr>
          <w:lang w:eastAsia="hu-HU"/>
        </w:rPr>
      </w:pPr>
      <w:r w:rsidRPr="00FE2DFD">
        <w:rPr>
          <w:lang w:eastAsia="hu-HU"/>
        </w:rPr>
        <w:t xml:space="preserve">mutasson pontosan </w:t>
      </w:r>
      <w:r w:rsidR="000A1146">
        <w:rPr>
          <w:lang w:eastAsia="hu-HU"/>
        </w:rPr>
        <w:t>1</w:t>
      </w:r>
      <w:r w:rsidRPr="00FE2DFD">
        <w:rPr>
          <w:lang w:eastAsia="hu-HU"/>
        </w:rPr>
        <w:t xml:space="preserve"> példát </w:t>
      </w:r>
      <w:r w:rsidRPr="00FE2DFD">
        <w:rPr>
          <w:rStyle w:val="Erskiemels"/>
        </w:rPr>
        <w:t>szelektor</w:t>
      </w:r>
      <w:r w:rsidRPr="00FE2DFD">
        <w:rPr>
          <w:lang w:eastAsia="hu-HU"/>
        </w:rPr>
        <w:t xml:space="preserve"> használatára</w:t>
      </w:r>
    </w:p>
    <w:p w14:paraId="6F4C0044" w14:textId="3C444787" w:rsidR="00AF2BA3" w:rsidRPr="00FE2DFD" w:rsidRDefault="00AF2BA3" w:rsidP="003B7B76">
      <w:pPr>
        <w:pStyle w:val="Cmsor3"/>
        <w:rPr>
          <w:lang w:eastAsia="hu-HU"/>
        </w:rPr>
      </w:pPr>
      <w:r w:rsidRPr="00FE2DFD">
        <w:rPr>
          <w:lang w:val="en-US" w:eastAsia="hu-HU"/>
        </w:rPr>
        <w:t>E</w:t>
      </w:r>
      <w:r w:rsidR="00C77791" w:rsidRPr="00FE2DFD">
        <w:rPr>
          <w:lang w:val="en-US" w:eastAsia="hu-HU"/>
        </w:rPr>
        <w:t>xternal</w:t>
      </w:r>
      <w:r w:rsidR="00C77791" w:rsidRPr="00FE2DFD">
        <w:rPr>
          <w:lang w:eastAsia="hu-HU"/>
        </w:rPr>
        <w:t xml:space="preserve"> </w:t>
      </w:r>
      <w:r w:rsidRPr="00FE2DFD">
        <w:rPr>
          <w:lang w:eastAsia="hu-HU"/>
        </w:rPr>
        <w:t xml:space="preserve">(„csatolt”) </w:t>
      </w:r>
      <w:r w:rsidR="00C77791" w:rsidRPr="00FE2DFD">
        <w:rPr>
          <w:lang w:eastAsia="hu-HU"/>
        </w:rPr>
        <w:t>stíluslap</w:t>
      </w:r>
    </w:p>
    <w:p w14:paraId="2278D924" w14:textId="5B42EE71" w:rsidR="003B7B76" w:rsidRPr="00FE2DFD" w:rsidRDefault="003B7B76" w:rsidP="003B7B76">
      <w:pPr>
        <w:pStyle w:val="Listaszerbekezds"/>
        <w:rPr>
          <w:lang w:eastAsia="hu-HU"/>
        </w:rPr>
      </w:pPr>
      <w:r w:rsidRPr="00FE2DFD">
        <w:rPr>
          <w:rStyle w:val="Erskiemels"/>
        </w:rPr>
        <w:t>csatoljon</w:t>
      </w:r>
      <w:r w:rsidRPr="00FE2DFD">
        <w:rPr>
          <w:lang w:eastAsia="hu-HU"/>
        </w:rPr>
        <w:t xml:space="preserve"> az oldalhoz </w:t>
      </w:r>
      <w:r w:rsidRPr="00FE2DFD">
        <w:rPr>
          <w:rStyle w:val="Erskiemels"/>
        </w:rPr>
        <w:t>külső stíluslap</w:t>
      </w:r>
      <w:r w:rsidRPr="00FE2DFD">
        <w:rPr>
          <w:lang w:eastAsia="hu-HU"/>
        </w:rPr>
        <w:t xml:space="preserve"> állományt</w:t>
      </w:r>
    </w:p>
    <w:p w14:paraId="2FF76D6D" w14:textId="77777777" w:rsidR="00E8408E" w:rsidRPr="00FE2DFD" w:rsidRDefault="003B7B76" w:rsidP="00DB071B">
      <w:pPr>
        <w:pStyle w:val="Listaszerbekezds"/>
        <w:rPr>
          <w:b/>
          <w:bCs/>
          <w:caps/>
        </w:rPr>
      </w:pPr>
      <w:r w:rsidRPr="00FE2DFD">
        <w:rPr>
          <w:lang w:eastAsia="hu-HU"/>
        </w:rPr>
        <w:t>minden további formázást ebben végezzen</w:t>
      </w:r>
      <w:r w:rsidRPr="00FE2DFD">
        <w:br w:type="page"/>
      </w:r>
    </w:p>
    <w:p w14:paraId="60B223B1" w14:textId="4C7B4448" w:rsidR="003B7B76" w:rsidRPr="00FE2DFD" w:rsidRDefault="009F4C87" w:rsidP="00E8408E">
      <w:pPr>
        <w:pStyle w:val="Cmsor2"/>
      </w:pPr>
      <w:r w:rsidRPr="00FE2DFD">
        <w:lastRenderedPageBreak/>
        <w:t>Szelektorok</w:t>
      </w:r>
    </w:p>
    <w:p w14:paraId="304F75D6" w14:textId="5585DA24" w:rsidR="009F4C87" w:rsidRPr="00FE2DFD" w:rsidRDefault="009F4C87" w:rsidP="009F4C87">
      <w:pPr>
        <w:rPr>
          <w:lang w:eastAsia="hu-HU"/>
        </w:rPr>
      </w:pPr>
      <w:r w:rsidRPr="00FE2DFD">
        <w:rPr>
          <w:lang w:eastAsia="hu-HU"/>
        </w:rPr>
        <w:t xml:space="preserve">Mutassa be, hogy lehet </w:t>
      </w:r>
      <w:r w:rsidR="002372FD" w:rsidRPr="00FE2DFD">
        <w:rPr>
          <w:lang w:eastAsia="hu-HU"/>
        </w:rPr>
        <w:t>stílusokat alkalmazni HTML elemeken!</w:t>
      </w:r>
    </w:p>
    <w:p w14:paraId="0B0E7484" w14:textId="2345ABED" w:rsidR="003F70A5" w:rsidRPr="00FE2DFD" w:rsidRDefault="00875363" w:rsidP="003F70A5">
      <w:pPr>
        <w:pStyle w:val="Kiemeltidzet"/>
        <w:rPr>
          <w:i w:val="0"/>
          <w:iCs w:val="0"/>
          <w:lang w:eastAsia="hu-HU"/>
        </w:rPr>
      </w:pPr>
      <w:hyperlink r:id="rId15" w:history="1">
        <w:r w:rsidR="003F70A5" w:rsidRPr="00FE2DFD">
          <w:rPr>
            <w:rStyle w:val="Hiperhivatkozs"/>
            <w:i w:val="0"/>
            <w:iCs w:val="0"/>
            <w:lang w:eastAsia="hu-HU"/>
          </w:rPr>
          <w:t>https://www.w3schools.com/Css/css_selectors.asp</w:t>
        </w:r>
      </w:hyperlink>
    </w:p>
    <w:p w14:paraId="714B661E" w14:textId="6AC4BB17" w:rsidR="002372FD" w:rsidRPr="00FE2DFD" w:rsidRDefault="002372FD" w:rsidP="007A4B67">
      <w:pPr>
        <w:pStyle w:val="Listaszerbekezds"/>
      </w:pPr>
      <w:r w:rsidRPr="00FE2DFD">
        <w:t xml:space="preserve">az elem </w:t>
      </w:r>
      <w:r w:rsidRPr="00FE2DFD">
        <w:rPr>
          <w:rStyle w:val="Erskiemels"/>
        </w:rPr>
        <w:t>típusa alapján</w:t>
      </w:r>
      <w:r w:rsidR="007A4B67" w:rsidRPr="00FE2DFD">
        <w:t xml:space="preserve"> </w:t>
      </w:r>
      <w:r w:rsidRPr="00FE2DFD">
        <w:t>(minden adott típusú elem kiválasztása)</w:t>
      </w:r>
    </w:p>
    <w:p w14:paraId="7782BF26" w14:textId="7C3888D2" w:rsidR="002372FD" w:rsidRPr="00FE2DFD" w:rsidRDefault="002372FD" w:rsidP="007A4B67">
      <w:pPr>
        <w:pStyle w:val="Listaszerbekezds"/>
      </w:pPr>
      <w:r w:rsidRPr="00FE2DFD">
        <w:t>egyedi azonosító alapján</w:t>
      </w:r>
      <w:r w:rsidR="007A4B67" w:rsidRPr="00FE2DFD">
        <w:t xml:space="preserve"> </w:t>
      </w:r>
      <w:r w:rsidRPr="00FE2DFD">
        <w:t xml:space="preserve">(csak a </w:t>
      </w:r>
      <w:r w:rsidRPr="00FE2DFD">
        <w:rPr>
          <w:rStyle w:val="Erskiemels"/>
        </w:rPr>
        <w:t>konkrét id</w:t>
      </w:r>
      <w:r w:rsidRPr="00FE2DFD">
        <w:t>-vel rendelkező elem kiválasztása)</w:t>
      </w:r>
    </w:p>
    <w:p w14:paraId="496C7650" w14:textId="6408142B" w:rsidR="002372FD" w:rsidRPr="00FE2DFD" w:rsidRDefault="002372FD" w:rsidP="007A4B67">
      <w:pPr>
        <w:pStyle w:val="Listaszerbekezds"/>
      </w:pPr>
      <w:r w:rsidRPr="00FE2DFD">
        <w:t>osztálybesorolás alapján</w:t>
      </w:r>
      <w:r w:rsidR="007A4B67" w:rsidRPr="00FE2DFD">
        <w:t xml:space="preserve"> </w:t>
      </w:r>
      <w:proofErr w:type="gramStart"/>
      <w:r w:rsidRPr="00FE2DFD">
        <w:t>(</w:t>
      </w:r>
      <w:r w:rsidR="004E09D0" w:rsidRPr="00FE2DFD">
        <w:t xml:space="preserve"> </w:t>
      </w:r>
      <w:r w:rsidRPr="00FE2DFD">
        <w:rPr>
          <w:rStyle w:val="Erskiemels"/>
        </w:rPr>
        <w:t>.class</w:t>
      </w:r>
      <w:r w:rsidR="004E09D0" w:rsidRPr="00FE2DFD">
        <w:rPr>
          <w:rStyle w:val="Erskiemels"/>
        </w:rPr>
        <w:t>Név</w:t>
      </w:r>
      <w:proofErr w:type="gramEnd"/>
      <w:r w:rsidRPr="00FE2DFD">
        <w:t xml:space="preserve"> definiálása és alkalmazása elemeken)</w:t>
      </w:r>
    </w:p>
    <w:p w14:paraId="442230EF" w14:textId="24FAA424" w:rsidR="007A4B67" w:rsidRPr="00FE2DFD" w:rsidRDefault="002372FD" w:rsidP="007A4B67">
      <w:pPr>
        <w:pStyle w:val="Listaszerbekezds"/>
      </w:pPr>
      <w:r w:rsidRPr="00FE2DFD">
        <w:t>link állapota alapján</w:t>
      </w:r>
      <w:r w:rsidR="007A4B67" w:rsidRPr="00FE2DFD">
        <w:t xml:space="preserve"> </w:t>
      </w:r>
      <w:proofErr w:type="gramStart"/>
      <w:r w:rsidRPr="00FE2DFD">
        <w:t>(</w:t>
      </w:r>
      <w:r w:rsidR="004E09D0" w:rsidRPr="00FE2DFD">
        <w:t xml:space="preserve"> </w:t>
      </w:r>
      <w:r w:rsidRPr="00FE2DFD">
        <w:rPr>
          <w:rStyle w:val="Erskiemels"/>
        </w:rPr>
        <w:t>:hover</w:t>
      </w:r>
      <w:proofErr w:type="gramEnd"/>
      <w:r w:rsidR="007A4B67" w:rsidRPr="00FE2DFD">
        <w:rPr>
          <w:rStyle w:val="Finomkiemels"/>
          <w:iCs w:val="0"/>
          <w:lang w:val="hu-HU"/>
        </w:rPr>
        <w:t xml:space="preserve"> </w:t>
      </w:r>
      <w:r w:rsidRPr="00FE2DFD">
        <w:t xml:space="preserve">, </w:t>
      </w:r>
      <w:r w:rsidRPr="00FE2DFD">
        <w:rPr>
          <w:rStyle w:val="Erskiemels"/>
        </w:rPr>
        <w:t xml:space="preserve">:active </w:t>
      </w:r>
      <w:r w:rsidRPr="00FE2DFD">
        <w:t xml:space="preserve">és </w:t>
      </w:r>
      <w:r w:rsidRPr="00FE2DFD">
        <w:rPr>
          <w:rStyle w:val="Erskiemels"/>
        </w:rPr>
        <w:t>:visited</w:t>
      </w:r>
      <w:r w:rsidRPr="00FE2DFD">
        <w:t xml:space="preserve"> tulajdonságok)</w:t>
      </w:r>
    </w:p>
    <w:p w14:paraId="6EBC0934" w14:textId="22C758E0" w:rsidR="007A4B67" w:rsidRPr="00FE2DFD" w:rsidRDefault="007A4B67" w:rsidP="007A4B67">
      <w:pPr>
        <w:pStyle w:val="Listaszerbekezds"/>
      </w:pPr>
      <w:r w:rsidRPr="00FE2DFD">
        <w:rPr>
          <w:rStyle w:val="Erskiemels"/>
        </w:rPr>
        <w:t>egyszerre többféle</w:t>
      </w:r>
      <w:r w:rsidRPr="00FE2DFD">
        <w:t xml:space="preserve"> elemet szelektorok felsorolásával</w:t>
      </w:r>
    </w:p>
    <w:p w14:paraId="15CD6374" w14:textId="1F88158D" w:rsidR="002372FD" w:rsidRPr="00FE2DFD" w:rsidRDefault="007A4B67" w:rsidP="007A4B67">
      <w:pPr>
        <w:pStyle w:val="Listaszerbekezds"/>
      </w:pPr>
      <w:r w:rsidRPr="00FE2DFD">
        <w:t xml:space="preserve">adott típusú elembe </w:t>
      </w:r>
      <w:r w:rsidR="004E09D0" w:rsidRPr="00FE2DFD">
        <w:rPr>
          <w:rStyle w:val="Erskiemels"/>
        </w:rPr>
        <w:t>be</w:t>
      </w:r>
      <w:r w:rsidRPr="00FE2DFD">
        <w:rPr>
          <w:rStyle w:val="Erskiemels"/>
        </w:rPr>
        <w:t>ágyazott</w:t>
      </w:r>
      <w:r w:rsidR="00D17ED0" w:rsidRPr="00FE2DFD">
        <w:rPr>
          <w:rStyle w:val="Erskiemels"/>
        </w:rPr>
        <w:t xml:space="preserve"> másik</w:t>
      </w:r>
      <w:r w:rsidRPr="00FE2DFD">
        <w:rPr>
          <w:rStyle w:val="Erskiemels"/>
        </w:rPr>
        <w:t xml:space="preserve"> elem</w:t>
      </w:r>
      <w:r w:rsidRPr="00FE2DFD">
        <w:t xml:space="preserve"> szelektorok kombinációjával</w:t>
      </w:r>
    </w:p>
    <w:p w14:paraId="03B84C1F" w14:textId="3EC2499A" w:rsidR="00C2731C" w:rsidRPr="00FE2DFD" w:rsidRDefault="00C2731C" w:rsidP="00C2731C">
      <w:pPr>
        <w:pStyle w:val="Cmsor2"/>
      </w:pPr>
      <w:r w:rsidRPr="00FE2DFD">
        <w:t>Elvárt formázások</w:t>
      </w:r>
    </w:p>
    <w:p w14:paraId="203AD4C2" w14:textId="1BE49095" w:rsidR="003F70A5" w:rsidRPr="00FE2DFD" w:rsidRDefault="00C2731C" w:rsidP="003F70A5">
      <w:pPr>
        <w:pStyle w:val="Cmsor3"/>
        <w:tabs>
          <w:tab w:val="left" w:pos="4111"/>
        </w:tabs>
        <w:rPr>
          <w:lang w:eastAsia="hu-HU"/>
        </w:rPr>
      </w:pPr>
      <w:r w:rsidRPr="00FE2DFD">
        <w:rPr>
          <w:lang w:eastAsia="hu-HU"/>
        </w:rPr>
        <w:t>F</w:t>
      </w:r>
      <w:r w:rsidR="00C77791" w:rsidRPr="00FE2DFD">
        <w:rPr>
          <w:lang w:eastAsia="hu-HU"/>
        </w:rPr>
        <w:t>ont-</w:t>
      </w:r>
      <w:r w:rsidR="007A4B67" w:rsidRPr="00FE2DFD">
        <w:rPr>
          <w:lang w:eastAsia="hu-HU"/>
        </w:rPr>
        <w:t>??? tulajdonságok</w:t>
      </w:r>
      <w:r w:rsidR="003F70A5" w:rsidRPr="00FE2DFD">
        <w:rPr>
          <w:lang w:eastAsia="hu-HU"/>
        </w:rPr>
        <w:tab/>
      </w:r>
      <w:hyperlink r:id="rId16" w:history="1">
        <w:r w:rsidR="003F70A5" w:rsidRPr="00FE2DFD">
          <w:rPr>
            <w:rStyle w:val="Hiperhivatkozs"/>
            <w:b w:val="0"/>
            <w:bCs/>
            <w:lang w:eastAsia="hu-HU"/>
          </w:rPr>
          <w:t>https://www.w3schools.com/Css/css_font.asp</w:t>
        </w:r>
      </w:hyperlink>
    </w:p>
    <w:p w14:paraId="3B4F0DAA" w14:textId="47CE4650" w:rsidR="00C2731C" w:rsidRPr="00FE2DFD" w:rsidRDefault="00C2731C" w:rsidP="00C2731C">
      <w:pPr>
        <w:pStyle w:val="Listaszerbekezds"/>
        <w:rPr>
          <w:lang w:eastAsia="hu-HU"/>
        </w:rPr>
      </w:pPr>
      <w:r w:rsidRPr="00FE2DFD">
        <w:rPr>
          <w:lang w:eastAsia="hu-HU"/>
        </w:rPr>
        <w:t>betűtípus</w:t>
      </w:r>
    </w:p>
    <w:p w14:paraId="4F6C39D0" w14:textId="1FCDDC5F" w:rsidR="00C2731C" w:rsidRPr="00FE2DFD" w:rsidRDefault="00C2731C" w:rsidP="00C2731C">
      <w:pPr>
        <w:pStyle w:val="Listaszerbekezds"/>
        <w:rPr>
          <w:lang w:eastAsia="hu-HU"/>
        </w:rPr>
      </w:pPr>
      <w:r w:rsidRPr="00FE2DFD">
        <w:rPr>
          <w:lang w:eastAsia="hu-HU"/>
        </w:rPr>
        <w:t>betűméret</w:t>
      </w:r>
    </w:p>
    <w:p w14:paraId="378BE894" w14:textId="0E9A0238" w:rsidR="00C2731C" w:rsidRPr="00FE2DFD" w:rsidRDefault="00C2731C" w:rsidP="00C2731C">
      <w:pPr>
        <w:pStyle w:val="Listaszerbekezds"/>
        <w:rPr>
          <w:lang w:eastAsia="hu-HU"/>
        </w:rPr>
      </w:pPr>
      <w:r w:rsidRPr="00FE2DFD">
        <w:rPr>
          <w:lang w:eastAsia="hu-HU"/>
        </w:rPr>
        <w:t>félkövér</w:t>
      </w:r>
    </w:p>
    <w:p w14:paraId="4553CD79" w14:textId="11667C4C" w:rsidR="00C2731C" w:rsidRPr="00FE2DFD" w:rsidRDefault="00C2731C" w:rsidP="00C2731C">
      <w:pPr>
        <w:pStyle w:val="Listaszerbekezds"/>
        <w:rPr>
          <w:lang w:eastAsia="hu-HU"/>
        </w:rPr>
      </w:pPr>
      <w:r w:rsidRPr="00FE2DFD">
        <w:rPr>
          <w:lang w:eastAsia="hu-HU"/>
        </w:rPr>
        <w:t>dőlt</w:t>
      </w:r>
    </w:p>
    <w:p w14:paraId="23BB3C30" w14:textId="199F5DC5" w:rsidR="00C2731C" w:rsidRPr="00FE2DFD" w:rsidRDefault="00C2731C" w:rsidP="00C2731C">
      <w:pPr>
        <w:pStyle w:val="Listaszerbekezds"/>
        <w:rPr>
          <w:lang w:eastAsia="hu-HU"/>
        </w:rPr>
      </w:pPr>
      <w:r w:rsidRPr="00FE2DFD">
        <w:rPr>
          <w:lang w:eastAsia="hu-HU"/>
        </w:rPr>
        <w:t>kiskapitális</w:t>
      </w:r>
    </w:p>
    <w:p w14:paraId="593B524F" w14:textId="6F3FA588" w:rsidR="00C77791" w:rsidRPr="00FE2DFD" w:rsidRDefault="00C2731C" w:rsidP="003F70A5">
      <w:pPr>
        <w:pStyle w:val="Cmsor3"/>
        <w:tabs>
          <w:tab w:val="left" w:pos="3402"/>
        </w:tabs>
        <w:rPr>
          <w:lang w:eastAsia="hu-HU"/>
        </w:rPr>
      </w:pPr>
      <w:r w:rsidRPr="00FE2DFD">
        <w:rPr>
          <w:lang w:eastAsia="hu-HU"/>
        </w:rPr>
        <w:t>T</w:t>
      </w:r>
      <w:r w:rsidR="00F13DB7" w:rsidRPr="00FE2DFD">
        <w:rPr>
          <w:lang w:eastAsia="hu-HU"/>
        </w:rPr>
        <w:t>ext-</w:t>
      </w:r>
      <w:r w:rsidR="007A4B67" w:rsidRPr="00FE2DFD">
        <w:rPr>
          <w:lang w:eastAsia="hu-HU"/>
        </w:rPr>
        <w:t>??? tulajdonságok</w:t>
      </w:r>
      <w:r w:rsidR="003F70A5" w:rsidRPr="00FE2DFD">
        <w:rPr>
          <w:lang w:eastAsia="hu-HU"/>
        </w:rPr>
        <w:tab/>
      </w:r>
      <w:hyperlink r:id="rId17" w:history="1">
        <w:r w:rsidR="00A52C6C" w:rsidRPr="00FE2DFD">
          <w:rPr>
            <w:rStyle w:val="Hiperhivatkozs"/>
            <w:b w:val="0"/>
            <w:bCs/>
            <w:lang w:eastAsia="hu-HU"/>
          </w:rPr>
          <w:t>https://www.w3schools.com/Css/css_text_align.asp</w:t>
        </w:r>
      </w:hyperlink>
    </w:p>
    <w:p w14:paraId="631800F0" w14:textId="55C30613" w:rsidR="006218C0" w:rsidRPr="00FE2DFD" w:rsidRDefault="006218C0" w:rsidP="00BE4F9B">
      <w:pPr>
        <w:pStyle w:val="Listaszerbekezds"/>
      </w:pPr>
      <w:r w:rsidRPr="00FE2DFD">
        <w:t>balra / jobbra / középre / sorkizárt</w:t>
      </w:r>
    </w:p>
    <w:p w14:paraId="4EBD1B8A" w14:textId="046C0FE1" w:rsidR="00C77791" w:rsidRPr="00FE2DFD" w:rsidRDefault="00491BA9" w:rsidP="00C2731C">
      <w:pPr>
        <w:pStyle w:val="Listaszerbekezds"/>
      </w:pPr>
      <w:r w:rsidRPr="00FE2DFD">
        <w:t>CSUPA NAGYBETŰ</w:t>
      </w:r>
      <w:r w:rsidR="006218C0" w:rsidRPr="00FE2DFD">
        <w:t xml:space="preserve"> </w:t>
      </w:r>
      <w:r w:rsidR="00C77791" w:rsidRPr="00FE2DFD">
        <w:t>/</w:t>
      </w:r>
      <w:r w:rsidR="006218C0" w:rsidRPr="00FE2DFD">
        <w:t xml:space="preserve"> </w:t>
      </w:r>
      <w:r w:rsidRPr="00FE2DFD">
        <w:t xml:space="preserve">csupa </w:t>
      </w:r>
      <w:r w:rsidR="00C77791" w:rsidRPr="00FE2DFD">
        <w:t>kisbetű</w:t>
      </w:r>
      <w:r w:rsidR="006218C0" w:rsidRPr="00FE2DFD">
        <w:t xml:space="preserve"> /</w:t>
      </w:r>
      <w:r w:rsidR="00C2731C" w:rsidRPr="00FE2DFD">
        <w:t xml:space="preserve"> Első </w:t>
      </w:r>
      <w:r w:rsidR="006218C0" w:rsidRPr="00FE2DFD">
        <w:t>Betű</w:t>
      </w:r>
      <w:r w:rsidRPr="00FE2DFD">
        <w:t xml:space="preserve"> Mindig Nagy</w:t>
      </w:r>
    </w:p>
    <w:p w14:paraId="3037CB9C" w14:textId="4A0D04F6" w:rsidR="00F13DB7" w:rsidRPr="00FE2DFD" w:rsidRDefault="006218C0" w:rsidP="00730028">
      <w:pPr>
        <w:pStyle w:val="Listaszerbekezds"/>
      </w:pPr>
      <w:r w:rsidRPr="00FE2DFD">
        <w:t>alá / fölé / áthúzott</w:t>
      </w:r>
    </w:p>
    <w:p w14:paraId="6D3FF913" w14:textId="60FD246A" w:rsidR="00F13DB7" w:rsidRPr="00FE2DFD" w:rsidRDefault="006218C0" w:rsidP="003F70A5">
      <w:pPr>
        <w:pStyle w:val="Cmsor3"/>
        <w:tabs>
          <w:tab w:val="left" w:pos="3828"/>
        </w:tabs>
      </w:pPr>
      <w:r w:rsidRPr="00FE2DFD">
        <w:rPr>
          <w:lang w:eastAsia="hu-HU"/>
        </w:rPr>
        <w:t>S</w:t>
      </w:r>
      <w:r w:rsidR="00F13DB7" w:rsidRPr="00FE2DFD">
        <w:rPr>
          <w:lang w:eastAsia="hu-HU"/>
        </w:rPr>
        <w:t>zínezés</w:t>
      </w:r>
      <w:r w:rsidR="003F70A5" w:rsidRPr="00FE2DFD">
        <w:rPr>
          <w:lang w:eastAsia="hu-HU"/>
        </w:rPr>
        <w:tab/>
      </w:r>
      <w:hyperlink r:id="rId18" w:history="1">
        <w:r w:rsidR="003F70A5" w:rsidRPr="00FE2DFD">
          <w:rPr>
            <w:rStyle w:val="Hiperhivatkozs"/>
            <w:b w:val="0"/>
            <w:bCs/>
          </w:rPr>
          <w:t>https://www.w3schools.com/Css/css_colors.asp</w:t>
        </w:r>
      </w:hyperlink>
    </w:p>
    <w:p w14:paraId="55730AB0" w14:textId="63DA58E4" w:rsidR="006218C0" w:rsidRPr="00FE2DFD" w:rsidRDefault="006218C0" w:rsidP="006218C0">
      <w:pPr>
        <w:ind w:left="357" w:hanging="357"/>
      </w:pPr>
      <w:r w:rsidRPr="00FE2DFD">
        <w:t>Mutassa eltérő lehetőségeket színek megadására</w:t>
      </w:r>
      <w:r w:rsidR="00E8408E" w:rsidRPr="00FE2DFD">
        <w:t>!</w:t>
      </w:r>
    </w:p>
    <w:p w14:paraId="14BDA8A0" w14:textId="5B244084" w:rsidR="006218C0" w:rsidRPr="00FE2DFD" w:rsidRDefault="006218C0" w:rsidP="006218C0">
      <w:pPr>
        <w:pStyle w:val="Listaszerbekezds"/>
      </w:pPr>
      <w:r w:rsidRPr="00FE2DFD">
        <w:rPr>
          <w:rStyle w:val="Erskiemels"/>
        </w:rPr>
        <w:t>beépített</w:t>
      </w:r>
      <w:r w:rsidRPr="00FE2DFD">
        <w:t xml:space="preserve"> szín használatára</w:t>
      </w:r>
    </w:p>
    <w:p w14:paraId="20FB86C8" w14:textId="4A2D477B" w:rsidR="006218C0" w:rsidRPr="00FE2DFD" w:rsidRDefault="006218C0" w:rsidP="006218C0">
      <w:pPr>
        <w:pStyle w:val="Listaszerbekezds"/>
      </w:pPr>
      <w:r w:rsidRPr="00FE2DFD">
        <w:rPr>
          <w:rStyle w:val="Erskiemels"/>
        </w:rPr>
        <w:t>hexadecimális</w:t>
      </w:r>
      <w:r w:rsidRPr="00FE2DFD">
        <w:t xml:space="preserve"> kódmegadásra</w:t>
      </w:r>
    </w:p>
    <w:p w14:paraId="277DC91C" w14:textId="7A30EE35" w:rsidR="006218C0" w:rsidRPr="00FE2DFD" w:rsidRDefault="006218C0" w:rsidP="006218C0">
      <w:pPr>
        <w:pStyle w:val="Listaszerbekezds"/>
      </w:pPr>
      <w:r w:rsidRPr="00FE2DFD">
        <w:rPr>
          <w:rStyle w:val="Erskiemels"/>
        </w:rPr>
        <w:t>rgb()</w:t>
      </w:r>
      <w:r w:rsidRPr="00FE2DFD">
        <w:t xml:space="preserve"> függvény használatára</w:t>
      </w:r>
    </w:p>
    <w:p w14:paraId="496F44A5" w14:textId="75999D86" w:rsidR="00BD5BBE" w:rsidRPr="00FE2DFD" w:rsidRDefault="007A4B67" w:rsidP="00882566">
      <w:pPr>
        <w:pStyle w:val="Listaszerbekezds"/>
      </w:pPr>
      <w:r w:rsidRPr="00FE2DFD">
        <w:t>szöveg</w:t>
      </w:r>
      <w:r w:rsidR="00BD5BBE" w:rsidRPr="00FE2DFD">
        <w:t xml:space="preserve"> színe</w:t>
      </w:r>
    </w:p>
    <w:p w14:paraId="17C8B796" w14:textId="111331F3" w:rsidR="00BD5BBE" w:rsidRPr="00FE2DFD" w:rsidRDefault="007A4B67" w:rsidP="00882566">
      <w:pPr>
        <w:pStyle w:val="Listaszerbekezds"/>
      </w:pPr>
      <w:r w:rsidRPr="00FE2DFD">
        <w:t>h</w:t>
      </w:r>
      <w:r w:rsidR="00F13DB7" w:rsidRPr="00FE2DFD">
        <w:t>átt</w:t>
      </w:r>
      <w:r w:rsidRPr="00FE2DFD">
        <w:t>e</w:t>
      </w:r>
      <w:r w:rsidR="00F13DB7" w:rsidRPr="00FE2DFD">
        <w:t>r</w:t>
      </w:r>
      <w:r w:rsidR="00BD5BBE" w:rsidRPr="00FE2DFD">
        <w:t>ét színe</w:t>
      </w:r>
    </w:p>
    <w:p w14:paraId="794CC5D7" w14:textId="55C9AEB9" w:rsidR="00F13DB7" w:rsidRPr="00FE2DFD" w:rsidRDefault="00F13DB7" w:rsidP="00882566">
      <w:pPr>
        <w:pStyle w:val="Listaszerbekezds"/>
      </w:pPr>
      <w:r w:rsidRPr="00FE2DFD">
        <w:t>keret</w:t>
      </w:r>
      <w:r w:rsidR="00BD5BBE" w:rsidRPr="00FE2DFD">
        <w:t xml:space="preserve"> színe</w:t>
      </w:r>
    </w:p>
    <w:p w14:paraId="5C1B5738" w14:textId="053BC02A" w:rsidR="00F13DB7" w:rsidRPr="00FE2DFD" w:rsidRDefault="00636442" w:rsidP="00491BA9">
      <w:pPr>
        <w:pStyle w:val="Cmsor3"/>
        <w:tabs>
          <w:tab w:val="left" w:pos="3402"/>
        </w:tabs>
        <w:rPr>
          <w:lang w:eastAsia="hu-HU"/>
        </w:rPr>
      </w:pPr>
      <w:r w:rsidRPr="00FE2DFD">
        <w:rPr>
          <w:lang w:eastAsia="hu-HU"/>
        </w:rPr>
        <w:t>Dobozmodell</w:t>
      </w:r>
      <w:r w:rsidR="00A36D94" w:rsidRPr="00FE2DFD">
        <w:tab/>
      </w:r>
      <w:hyperlink r:id="rId19" w:history="1">
        <w:r w:rsidR="00A36D94" w:rsidRPr="00FE2DFD">
          <w:rPr>
            <w:rStyle w:val="Hiperhivatkozs"/>
            <w:b w:val="0"/>
            <w:bCs/>
            <w:lang w:eastAsia="hu-HU"/>
          </w:rPr>
          <w:t>https://www.w3schools.com/Css/css_boxmodel.asp</w:t>
        </w:r>
      </w:hyperlink>
    </w:p>
    <w:p w14:paraId="45B1B941" w14:textId="6CB0892E" w:rsidR="00E8408E" w:rsidRPr="00FE2DFD" w:rsidRDefault="00E8408E" w:rsidP="00E8408E">
      <w:pPr>
        <w:ind w:left="357" w:hanging="357"/>
      </w:pPr>
      <w:r w:rsidRPr="00FE2DFD">
        <w:t>Méretezzen elemeket teljes alakú leírással és rövidített formában!</w:t>
      </w:r>
    </w:p>
    <w:p w14:paraId="20386350" w14:textId="4C612413" w:rsidR="00F13DB7" w:rsidRPr="00FE2DFD" w:rsidRDefault="00636442" w:rsidP="00636442">
      <w:pPr>
        <w:pStyle w:val="Listaszerbekezds"/>
      </w:pPr>
      <w:r w:rsidRPr="00FE2DFD">
        <w:t>szélesség és magasság</w:t>
      </w:r>
    </w:p>
    <w:p w14:paraId="64588DF3" w14:textId="71F32C5B" w:rsidR="00F13DB7" w:rsidRPr="00FE2DFD" w:rsidRDefault="00636442" w:rsidP="00636442">
      <w:pPr>
        <w:pStyle w:val="Listaszerbekezds"/>
      </w:pPr>
      <w:r w:rsidRPr="00FE2DFD">
        <w:t>keret</w:t>
      </w:r>
    </w:p>
    <w:p w14:paraId="353F2B2D" w14:textId="7383A09A" w:rsidR="00F13DB7" w:rsidRPr="00FE2DFD" w:rsidRDefault="00636442" w:rsidP="00636442">
      <w:pPr>
        <w:pStyle w:val="Listaszerbekezds"/>
      </w:pPr>
      <w:r w:rsidRPr="00FE2DFD">
        <w:t>külső margó</w:t>
      </w:r>
    </w:p>
    <w:p w14:paraId="05D2AF5A" w14:textId="59827065" w:rsidR="00F13DB7" w:rsidRPr="00FE2DFD" w:rsidRDefault="00636442" w:rsidP="00636442">
      <w:pPr>
        <w:pStyle w:val="Listaszerbekezds"/>
      </w:pPr>
      <w:r w:rsidRPr="00FE2DFD">
        <w:t>belső eltartás</w:t>
      </w:r>
    </w:p>
    <w:sectPr w:rsidR="00F13DB7" w:rsidRPr="00FE2DFD" w:rsidSect="00F722AE">
      <w:headerReference w:type="default" r:id="rId20"/>
      <w:footerReference w:type="default" r:id="rId21"/>
      <w:headerReference w:type="first" r:id="rId22"/>
      <w:footerReference w:type="first" r:id="rId23"/>
      <w:pgSz w:w="11906" w:h="16838" w:code="9"/>
      <w:pgMar w:top="1276" w:right="1134" w:bottom="1276" w:left="1134" w:header="0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BC286" w14:textId="77777777" w:rsidR="00875363" w:rsidRDefault="00875363" w:rsidP="00726FE1">
      <w:r>
        <w:separator/>
      </w:r>
    </w:p>
  </w:endnote>
  <w:endnote w:type="continuationSeparator" w:id="0">
    <w:p w14:paraId="174C2895" w14:textId="77777777" w:rsidR="00875363" w:rsidRDefault="00875363" w:rsidP="00726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6113B" w14:textId="77777777" w:rsidR="00726FE1" w:rsidRDefault="00C536A0">
    <w:pPr>
      <w:pStyle w:val="llb"/>
    </w:pPr>
    <w:r>
      <w:rPr>
        <w:noProof/>
        <w:lang w:eastAsia="hu-H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EAD26A8" wp14:editId="33B0E462">
              <wp:simplePos x="0" y="0"/>
              <wp:positionH relativeFrom="margin">
                <wp:posOffset>13440</wp:posOffset>
              </wp:positionH>
              <wp:positionV relativeFrom="paragraph">
                <wp:posOffset>-180340</wp:posOffset>
              </wp:positionV>
              <wp:extent cx="6094800" cy="3600"/>
              <wp:effectExtent l="0" t="0" r="20320" b="34925"/>
              <wp:wrapNone/>
              <wp:docPr id="21" name="Egyenes összekötő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094800" cy="360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8E4D73" id="Egyenes összekötő 21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05pt,-14.2pt" to="480.95pt,-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" strokecolor="#549e39 [3204]" strokeweight="1.25pt">
              <v:stroke endcap="round"/>
              <w10:wrap anchorx="margin"/>
            </v:line>
          </w:pict>
        </mc:Fallback>
      </mc:AlternateContent>
    </w:r>
    <w:r>
      <w:rPr>
        <w:noProof/>
        <w:lang w:eastAsia="hu-H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43645EA" wp14:editId="5124F255">
              <wp:simplePos x="0" y="0"/>
              <wp:positionH relativeFrom="margin">
                <wp:align>right</wp:align>
              </wp:positionH>
              <wp:positionV relativeFrom="paragraph">
                <wp:posOffset>-180340</wp:posOffset>
              </wp:positionV>
              <wp:extent cx="1123200" cy="439200"/>
              <wp:effectExtent l="0" t="0" r="1270" b="0"/>
              <wp:wrapNone/>
              <wp:docPr id="15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3200" cy="4392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14F47C9" w14:textId="78E89545" w:rsidR="00726FE1" w:rsidRPr="00961ED8" w:rsidRDefault="00726FE1" w:rsidP="00C536A0">
                          <w:pPr>
                            <w:ind w:right="6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961ED8">
                            <w:rPr>
                              <w:szCs w:val="22"/>
                            </w:rPr>
                            <w:fldChar w:fldCharType="begin"/>
                          </w:r>
                          <w:r w:rsidRPr="00961ED8">
                            <w:instrText>PAGE    \* MERGEFORMAT</w:instrText>
                          </w:r>
                          <w:r w:rsidRPr="00961ED8">
                            <w:rPr>
                              <w:szCs w:val="22"/>
                            </w:rPr>
                            <w:fldChar w:fldCharType="separate"/>
                          </w:r>
                          <w:r w:rsidR="002F45FD" w:rsidRPr="00961ED8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36"/>
                              <w:szCs w:val="36"/>
                            </w:rPr>
                            <w:t>2</w:t>
                          </w:r>
                          <w:r w:rsidRPr="00961ED8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  <w:r w:rsidR="00961ED8" w:rsidRPr="00961ED8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/ 2</w:t>
                          </w:r>
                        </w:p>
                      </w:txbxContent>
                    </wps:txbx>
                    <wps:bodyPr rot="0" vert="horz" wrap="square" lIns="54864" tIns="0" rIns="54864" bIns="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3645EA" id="_x0000_t202" coordsize="21600,21600" o:spt="202" path="m,l,21600r21600,l21600,xe">
              <v:stroke joinstyle="miter"/>
              <v:path gradientshapeok="t" o:connecttype="rect"/>
            </v:shapetype>
            <v:shape id="Text Box 55" o:spid="_x0000_s1026" type="#_x0000_t202" style="position:absolute;left:0;text-align:left;margin-left:37.25pt;margin-top:-14.2pt;width:88.45pt;height:34.6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" fillcolor="#549e39 [3204]" stroked="f" strokeweight="1.25pt">
              <v:stroke endcap="round"/>
              <v:textbox inset="4.32pt,0,4.32pt,0">
                <w:txbxContent>
                  <w:p w14:paraId="014F47C9" w14:textId="78E89545" w:rsidR="00726FE1" w:rsidRPr="00961ED8" w:rsidRDefault="00726FE1" w:rsidP="00C536A0">
                    <w:pPr>
                      <w:ind w:right="6"/>
                      <w:jc w:val="center"/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</w:pPr>
                    <w:r w:rsidRPr="00961ED8">
                      <w:rPr>
                        <w:szCs w:val="22"/>
                      </w:rPr>
                      <w:fldChar w:fldCharType="begin"/>
                    </w:r>
                    <w:r w:rsidRPr="00961ED8">
                      <w:instrText>PAGE    \* MERGEFORMAT</w:instrText>
                    </w:r>
                    <w:r w:rsidRPr="00961ED8">
                      <w:rPr>
                        <w:szCs w:val="22"/>
                      </w:rPr>
                      <w:fldChar w:fldCharType="separate"/>
                    </w:r>
                    <w:r w:rsidR="002F45FD" w:rsidRPr="00961ED8">
                      <w:rPr>
                        <w:b/>
                        <w:bCs/>
                        <w:noProof/>
                        <w:color w:val="FFFFFF" w:themeColor="background1"/>
                        <w:sz w:val="36"/>
                        <w:szCs w:val="36"/>
                      </w:rPr>
                      <w:t>2</w:t>
                    </w:r>
                    <w:r w:rsidRPr="00961ED8"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fldChar w:fldCharType="end"/>
                    </w:r>
                    <w:r w:rsidR="00961ED8" w:rsidRPr="00961ED8"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/ 2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0AF8A" w14:textId="77777777" w:rsidR="00726FE1" w:rsidRDefault="00875363">
    <w:pPr>
      <w:pStyle w:val="llb"/>
    </w:pPr>
    <w:sdt>
      <w:sdtPr>
        <w:id w:val="1965850647"/>
        <w:docPartObj>
          <w:docPartGallery w:val="Page Numbers (Bottom of Page)"/>
          <w:docPartUnique/>
        </w:docPartObj>
      </w:sdtPr>
      <w:sdtEndPr/>
      <w:sdtContent>
        <w:r w:rsidR="00C536A0" w:rsidRPr="00C536A0">
          <w:rPr>
            <w:noProof/>
            <w:lang w:eastAsia="hu-HU"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117175EE" wp14:editId="48C5F723">
                  <wp:simplePos x="0" y="0"/>
                  <wp:positionH relativeFrom="margin">
                    <wp:posOffset>4982845</wp:posOffset>
                  </wp:positionH>
                  <wp:positionV relativeFrom="paragraph">
                    <wp:posOffset>-180340</wp:posOffset>
                  </wp:positionV>
                  <wp:extent cx="1123200" cy="439200"/>
                  <wp:effectExtent l="0" t="0" r="1270" b="0"/>
                  <wp:wrapNone/>
                  <wp:docPr id="25" name="Text Box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23200" cy="43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6A03F9" w14:textId="5A8495AF" w:rsidR="00C536A0" w:rsidRPr="00961ED8" w:rsidRDefault="00C536A0" w:rsidP="00C536A0">
                              <w:pPr>
                                <w:ind w:right="6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961ED8">
                                <w:rPr>
                                  <w:szCs w:val="22"/>
                                </w:rPr>
                                <w:fldChar w:fldCharType="begin"/>
                              </w:r>
                              <w:r w:rsidRPr="00961ED8">
                                <w:instrText>PAGE    \* MERGEFORMAT</w:instrText>
                              </w:r>
                              <w:r w:rsidRPr="00961ED8">
                                <w:rPr>
                                  <w:szCs w:val="22"/>
                                </w:rPr>
                                <w:fldChar w:fldCharType="separate"/>
                              </w:r>
                              <w:r w:rsidR="00175EE1" w:rsidRPr="00961ED8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6"/>
                                  <w:szCs w:val="36"/>
                                </w:rPr>
                                <w:t>1</w:t>
                              </w:r>
                              <w:r w:rsidRPr="00961ED8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  <w:r w:rsidR="00961ED8" w:rsidRPr="00961ED8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 / 2</w:t>
                              </w:r>
                            </w:p>
                          </w:txbxContent>
                        </wps:txbx>
                        <wps:bodyPr rot="0" vert="horz" wrap="square" lIns="54864" tIns="0" rIns="54864" bIns="0" anchor="b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17175EE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392.35pt;margin-top:-14.2pt;width:88.45pt;height:34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" fillcolor="#549e39 [3204]" stroked="f" strokeweight="1.25pt">
                  <v:stroke endcap="round"/>
                  <v:textbox inset="4.32pt,0,4.32pt,0">
                    <w:txbxContent>
                      <w:p w14:paraId="5C6A03F9" w14:textId="5A8495AF" w:rsidR="00C536A0" w:rsidRPr="00961ED8" w:rsidRDefault="00C536A0" w:rsidP="00C536A0">
                        <w:pPr>
                          <w:ind w:right="6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961ED8">
                          <w:rPr>
                            <w:szCs w:val="22"/>
                          </w:rPr>
                          <w:fldChar w:fldCharType="begin"/>
                        </w:r>
                        <w:r w:rsidRPr="00961ED8">
                          <w:instrText>PAGE    \* MERGEFORMAT</w:instrText>
                        </w:r>
                        <w:r w:rsidRPr="00961ED8">
                          <w:rPr>
                            <w:szCs w:val="22"/>
                          </w:rPr>
                          <w:fldChar w:fldCharType="separate"/>
                        </w:r>
                        <w:r w:rsidR="00175EE1" w:rsidRPr="00961ED8">
                          <w:rPr>
                            <w:b/>
                            <w:bCs/>
                            <w:noProof/>
                            <w:color w:val="FFFFFF" w:themeColor="background1"/>
                            <w:sz w:val="36"/>
                            <w:szCs w:val="36"/>
                          </w:rPr>
                          <w:t>1</w:t>
                        </w:r>
                        <w:r w:rsidRPr="00961ED8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fldChar w:fldCharType="end"/>
                        </w:r>
                        <w:r w:rsidR="00961ED8" w:rsidRPr="00961ED8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 xml:space="preserve"> / 2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C536A0" w:rsidRPr="00C536A0">
          <w:rPr>
            <w:noProof/>
            <w:lang w:eastAsia="hu-HU"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6DA6E516" wp14:editId="36AF61FF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-180340</wp:posOffset>
                  </wp:positionV>
                  <wp:extent cx="6094800" cy="3600"/>
                  <wp:effectExtent l="0" t="0" r="20320" b="34925"/>
                  <wp:wrapNone/>
                  <wp:docPr id="26" name="Egyenes összekötő 2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6094800" cy="3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13328BA4" id="Egyenes összekötő 26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14.2pt" to="479.9pt,-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" strokecolor="#549e39 [3204]" strokeweight="1.25pt">
                  <v:stroke endcap="round"/>
                  <w10:wrap anchorx="margin"/>
                </v:line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97D9A" w14:textId="77777777" w:rsidR="00875363" w:rsidRDefault="00875363" w:rsidP="00726FE1">
      <w:r>
        <w:separator/>
      </w:r>
    </w:p>
  </w:footnote>
  <w:footnote w:type="continuationSeparator" w:id="0">
    <w:p w14:paraId="278D3C33" w14:textId="77777777" w:rsidR="00875363" w:rsidRDefault="00875363" w:rsidP="00726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24390" w14:textId="77777777" w:rsidR="009D39A4" w:rsidRPr="00D22419" w:rsidRDefault="00B25021" w:rsidP="00B25021">
    <w:pPr>
      <w:pStyle w:val="lfej"/>
      <w:shd w:val="clear" w:color="auto" w:fill="549E39" w:themeFill="accent1"/>
      <w:tabs>
        <w:tab w:val="clear" w:pos="4536"/>
        <w:tab w:val="clear" w:pos="9072"/>
        <w:tab w:val="left" w:pos="1005"/>
      </w:tabs>
      <w:spacing w:line="480" w:lineRule="auto"/>
      <w:ind w:left="-1418" w:right="-1418"/>
      <w:jc w:val="left"/>
      <w:rPr>
        <w:b/>
        <w:bCs/>
        <w:color w:val="FFFFFF" w:themeColor="background1"/>
      </w:rPr>
    </w:pPr>
    <w:r>
      <w:rPr>
        <w:b/>
        <w:bCs/>
        <w:color w:val="FFFFFF" w:themeColor="background1"/>
      </w:rPr>
      <w:tab/>
    </w:r>
    <w:r w:rsidR="00D22419">
      <w:rPr>
        <w:b/>
        <w:bCs/>
        <w:color w:val="FFFFFF" w:themeColor="background1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12D16" w14:textId="5AD45B11" w:rsidR="00C834FD" w:rsidRPr="00B25021" w:rsidRDefault="00B25021" w:rsidP="00E7500F">
    <w:pPr>
      <w:pStyle w:val="lfej"/>
      <w:shd w:val="clear" w:color="auto" w:fill="549E39" w:themeFill="accent1"/>
      <w:tabs>
        <w:tab w:val="clear" w:pos="9072"/>
        <w:tab w:val="left" w:pos="0"/>
        <w:tab w:val="right" w:pos="9639"/>
      </w:tabs>
      <w:spacing w:after="240" w:line="480" w:lineRule="auto"/>
      <w:ind w:left="-1418" w:right="-1418"/>
      <w:jc w:val="left"/>
      <w:rPr>
        <w:b/>
        <w:bCs/>
        <w:color w:val="FFFFFF" w:themeColor="background1"/>
      </w:rPr>
    </w:pPr>
    <w:r>
      <w:rPr>
        <w:b/>
        <w:bCs/>
        <w:color w:val="FFFFFF" w:themeColor="background1"/>
      </w:rPr>
      <w:br/>
    </w:r>
    <w:r>
      <w:rPr>
        <w:b/>
        <w:bCs/>
        <w:color w:val="FFFFFF" w:themeColor="background1"/>
      </w:rPr>
      <w:tab/>
    </w:r>
    <w:sdt>
      <w:sdtPr>
        <w:rPr>
          <w:b/>
          <w:bCs/>
          <w:color w:val="FFFFFF" w:themeColor="background1"/>
        </w:rPr>
        <w:alias w:val="Cégnév"/>
        <w:tag w:val=""/>
        <w:id w:val="634535074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Pr="00D22419">
          <w:rPr>
            <w:b/>
            <w:bCs/>
            <w:color w:val="FFFFFF" w:themeColor="background1"/>
          </w:rPr>
          <w:t>UMSZKI</w:t>
        </w:r>
      </w:sdtContent>
    </w:sdt>
    <w:r>
      <w:rPr>
        <w:b/>
        <w:bCs/>
        <w:color w:val="FFFFFF" w:themeColor="background1"/>
      </w:rPr>
      <w:t xml:space="preserve"> </w:t>
    </w:r>
    <w:r w:rsidR="005E11B4">
      <w:rPr>
        <w:b/>
        <w:bCs/>
        <w:color w:val="FFFFFF" w:themeColor="background1"/>
      </w:rPr>
      <w:t xml:space="preserve"> </w:t>
    </w:r>
    <w:r>
      <w:rPr>
        <w:b/>
        <w:bCs/>
        <w:color w:val="FFFFFF" w:themeColor="background1"/>
      </w:rPr>
      <w:t>|</w:t>
    </w:r>
    <w:r w:rsidR="005E11B4">
      <w:rPr>
        <w:b/>
        <w:bCs/>
        <w:color w:val="FFFFFF" w:themeColor="background1"/>
      </w:rPr>
      <w:t xml:space="preserve"> </w:t>
    </w:r>
    <w:sdt>
      <w:sdtPr>
        <w:rPr>
          <w:b/>
          <w:bCs/>
          <w:color w:val="FFFFFF" w:themeColor="background1"/>
        </w:rPr>
        <w:alias w:val="Tárgy"/>
        <w:tag w:val=""/>
        <w:id w:val="-2006736867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961ED8">
          <w:rPr>
            <w:b/>
            <w:bCs/>
            <w:color w:val="FFFFFF" w:themeColor="background1"/>
          </w:rPr>
          <w:t>IKT Projektmunka</w:t>
        </w:r>
      </w:sdtContent>
    </w:sdt>
    <w:r>
      <w:rPr>
        <w:b/>
        <w:bCs/>
        <w:color w:val="FFFFFF" w:themeColor="background1"/>
      </w:rPr>
      <w:tab/>
    </w:r>
    <w:r>
      <w:rPr>
        <w:b/>
        <w:bCs/>
        <w:color w:val="FFFFFF" w:themeColor="background1"/>
      </w:rPr>
      <w:tab/>
    </w:r>
    <w:sdt>
      <w:sdtPr>
        <w:rPr>
          <w:b/>
          <w:bCs/>
          <w:color w:val="FFFFFF" w:themeColor="background1"/>
        </w:rPr>
        <w:alias w:val="Kategória"/>
        <w:tag w:val=""/>
        <w:id w:val="-948781500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961ED8">
          <w:rPr>
            <w:b/>
            <w:bCs/>
            <w:color w:val="FFFFFF" w:themeColor="background1"/>
          </w:rPr>
          <w:t>11</w:t>
        </w:r>
        <w:r w:rsidR="00D32C65">
          <w:rPr>
            <w:b/>
            <w:bCs/>
            <w:color w:val="FFFFFF" w:themeColor="background1"/>
          </w:rPr>
          <w:t>. évfolyam</w:t>
        </w:r>
      </w:sdtContent>
    </w:sdt>
    <w:r w:rsidR="005E11B4">
      <w:rPr>
        <w:b/>
        <w:bCs/>
        <w:color w:val="FFFFFF" w:themeColor="background1"/>
      </w:rPr>
      <w:t xml:space="preserve"> </w:t>
    </w:r>
    <w:r>
      <w:rPr>
        <w:b/>
        <w:bCs/>
        <w:color w:val="FFFFFF" w:themeColor="background1"/>
      </w:rPr>
      <w:t>|</w:t>
    </w:r>
    <w:r w:rsidR="005E11B4">
      <w:rPr>
        <w:b/>
        <w:bCs/>
        <w:color w:val="FFFFFF" w:themeColor="background1"/>
      </w:rPr>
      <w:t xml:space="preserve"> </w:t>
    </w:r>
    <w:sdt>
      <w:sdtPr>
        <w:rPr>
          <w:b/>
          <w:bCs/>
          <w:color w:val="FFFFFF" w:themeColor="background1"/>
        </w:rPr>
        <w:alias w:val="Kulcsszavak"/>
        <w:tag w:val=""/>
        <w:id w:val="-1735229396"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D32C65">
          <w:rPr>
            <w:b/>
            <w:bCs/>
            <w:color w:val="FFFFFF" w:themeColor="background1"/>
          </w:rPr>
          <w:t>202</w:t>
        </w:r>
        <w:r w:rsidR="00961ED8">
          <w:rPr>
            <w:b/>
            <w:bCs/>
            <w:color w:val="FFFFFF" w:themeColor="background1"/>
          </w:rPr>
          <w:t>6</w:t>
        </w:r>
        <w:r w:rsidR="00D32C65">
          <w:rPr>
            <w:b/>
            <w:bCs/>
            <w:color w:val="FFFFFF" w:themeColor="background1"/>
          </w:rPr>
          <w:t>/2</w:t>
        </w:r>
        <w:r w:rsidR="00961ED8">
          <w:rPr>
            <w:b/>
            <w:bCs/>
            <w:color w:val="FFFFFF" w:themeColor="background1"/>
          </w:rPr>
          <w:t>7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630DF"/>
    <w:multiLevelType w:val="hybridMultilevel"/>
    <w:tmpl w:val="E9DAEE6E"/>
    <w:lvl w:ilvl="0" w:tplc="F1389DB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F2EB4"/>
    <w:multiLevelType w:val="hybridMultilevel"/>
    <w:tmpl w:val="F2100D60"/>
    <w:lvl w:ilvl="0" w:tplc="0076FEAE">
      <w:start w:val="1"/>
      <w:numFmt w:val="decimal"/>
      <w:pStyle w:val="Pszeudo"/>
      <w:lvlText w:val="%1: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538BD"/>
    <w:multiLevelType w:val="hybridMultilevel"/>
    <w:tmpl w:val="981CF1C2"/>
    <w:lvl w:ilvl="0" w:tplc="D6CE406A">
      <w:start w:val="1"/>
      <w:numFmt w:val="bullet"/>
      <w:pStyle w:val="Listaszerbekezds"/>
      <w:lvlText w:val=""/>
      <w:lvlJc w:val="left"/>
      <w:pPr>
        <w:ind w:left="360" w:hanging="360"/>
      </w:pPr>
      <w:rPr>
        <w:rFonts w:ascii="Wingdings" w:hAnsi="Wingdings" w:hint="default"/>
        <w:b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75312"/>
    <w:multiLevelType w:val="multilevel"/>
    <w:tmpl w:val="3F2C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21363"/>
    <w:multiLevelType w:val="hybridMultilevel"/>
    <w:tmpl w:val="D062F2C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60785B"/>
    <w:multiLevelType w:val="hybridMultilevel"/>
    <w:tmpl w:val="3B1ADD72"/>
    <w:lvl w:ilvl="0" w:tplc="3D3EC014">
      <w:start w:val="2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23A99"/>
    <w:multiLevelType w:val="hybridMultilevel"/>
    <w:tmpl w:val="75B620E6"/>
    <w:lvl w:ilvl="0" w:tplc="3D3EC014">
      <w:start w:val="2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02A8A"/>
    <w:multiLevelType w:val="hybridMultilevel"/>
    <w:tmpl w:val="4394DCE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63492"/>
    <w:multiLevelType w:val="multilevel"/>
    <w:tmpl w:val="16A8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670B85"/>
    <w:multiLevelType w:val="hybridMultilevel"/>
    <w:tmpl w:val="3E84C6AA"/>
    <w:lvl w:ilvl="0" w:tplc="3D3EC014">
      <w:start w:val="2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EE2792"/>
    <w:multiLevelType w:val="hybridMultilevel"/>
    <w:tmpl w:val="6CAA223A"/>
    <w:lvl w:ilvl="0" w:tplc="3D3EC014">
      <w:start w:val="2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HAns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E72A45"/>
    <w:multiLevelType w:val="hybridMultilevel"/>
    <w:tmpl w:val="6F48A510"/>
    <w:lvl w:ilvl="0" w:tplc="64627B94">
      <w:start w:val="1"/>
      <w:numFmt w:val="decimal"/>
      <w:lvlText w:val="%1: 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A9021D"/>
    <w:multiLevelType w:val="multilevel"/>
    <w:tmpl w:val="724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3"/>
  </w:num>
  <w:num w:numId="4">
    <w:abstractNumId w:val="2"/>
  </w:num>
  <w:num w:numId="5">
    <w:abstractNumId w:val="0"/>
  </w:num>
  <w:num w:numId="6">
    <w:abstractNumId w:val="11"/>
  </w:num>
  <w:num w:numId="7">
    <w:abstractNumId w:val="1"/>
  </w:num>
  <w:num w:numId="8">
    <w:abstractNumId w:val="6"/>
  </w:num>
  <w:num w:numId="9">
    <w:abstractNumId w:val="4"/>
  </w:num>
  <w:num w:numId="10">
    <w:abstractNumId w:val="5"/>
  </w:num>
  <w:num w:numId="11">
    <w:abstractNumId w:val="7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3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81B"/>
    <w:rsid w:val="00002677"/>
    <w:rsid w:val="00015CAF"/>
    <w:rsid w:val="00041F60"/>
    <w:rsid w:val="00050740"/>
    <w:rsid w:val="0008206B"/>
    <w:rsid w:val="000A1146"/>
    <w:rsid w:val="000B1B77"/>
    <w:rsid w:val="000F22BD"/>
    <w:rsid w:val="000F3B33"/>
    <w:rsid w:val="00122C7F"/>
    <w:rsid w:val="00160B4C"/>
    <w:rsid w:val="00175EE1"/>
    <w:rsid w:val="001D24D8"/>
    <w:rsid w:val="00212BBC"/>
    <w:rsid w:val="00234765"/>
    <w:rsid w:val="002372FD"/>
    <w:rsid w:val="002429E2"/>
    <w:rsid w:val="0024503C"/>
    <w:rsid w:val="00254C12"/>
    <w:rsid w:val="0026150F"/>
    <w:rsid w:val="002616FD"/>
    <w:rsid w:val="00261B45"/>
    <w:rsid w:val="002649F1"/>
    <w:rsid w:val="002725DB"/>
    <w:rsid w:val="00275835"/>
    <w:rsid w:val="00282609"/>
    <w:rsid w:val="0028417C"/>
    <w:rsid w:val="002A4DB1"/>
    <w:rsid w:val="002D0AF9"/>
    <w:rsid w:val="002E2E11"/>
    <w:rsid w:val="002F45FD"/>
    <w:rsid w:val="00325EC7"/>
    <w:rsid w:val="00345671"/>
    <w:rsid w:val="00365BEB"/>
    <w:rsid w:val="00377A29"/>
    <w:rsid w:val="00377D7C"/>
    <w:rsid w:val="00382947"/>
    <w:rsid w:val="003A0021"/>
    <w:rsid w:val="003A318F"/>
    <w:rsid w:val="003B7B76"/>
    <w:rsid w:val="003D46D6"/>
    <w:rsid w:val="003E3345"/>
    <w:rsid w:val="003E60C0"/>
    <w:rsid w:val="003F70A5"/>
    <w:rsid w:val="00410585"/>
    <w:rsid w:val="00417BF3"/>
    <w:rsid w:val="004210D7"/>
    <w:rsid w:val="00423F1D"/>
    <w:rsid w:val="00431296"/>
    <w:rsid w:val="0043263C"/>
    <w:rsid w:val="0045181A"/>
    <w:rsid w:val="0047096A"/>
    <w:rsid w:val="00486507"/>
    <w:rsid w:val="00491BA9"/>
    <w:rsid w:val="004A4DEC"/>
    <w:rsid w:val="004B5A28"/>
    <w:rsid w:val="004B62D4"/>
    <w:rsid w:val="004C3691"/>
    <w:rsid w:val="004E00FE"/>
    <w:rsid w:val="004E09D0"/>
    <w:rsid w:val="004E102F"/>
    <w:rsid w:val="004E25EC"/>
    <w:rsid w:val="004E4923"/>
    <w:rsid w:val="00560D00"/>
    <w:rsid w:val="00571BB1"/>
    <w:rsid w:val="005E10E5"/>
    <w:rsid w:val="005E11B4"/>
    <w:rsid w:val="005F4672"/>
    <w:rsid w:val="006218C0"/>
    <w:rsid w:val="00626C05"/>
    <w:rsid w:val="00635C4D"/>
    <w:rsid w:val="00636442"/>
    <w:rsid w:val="00640A53"/>
    <w:rsid w:val="0064389A"/>
    <w:rsid w:val="006539E0"/>
    <w:rsid w:val="00664546"/>
    <w:rsid w:val="0067243C"/>
    <w:rsid w:val="006C33CB"/>
    <w:rsid w:val="007175CA"/>
    <w:rsid w:val="00726FE1"/>
    <w:rsid w:val="00730028"/>
    <w:rsid w:val="00737415"/>
    <w:rsid w:val="007543E1"/>
    <w:rsid w:val="00786033"/>
    <w:rsid w:val="007A4B67"/>
    <w:rsid w:val="007B33F3"/>
    <w:rsid w:val="007B4C52"/>
    <w:rsid w:val="007D2F51"/>
    <w:rsid w:val="007D5543"/>
    <w:rsid w:val="00816E1E"/>
    <w:rsid w:val="00846549"/>
    <w:rsid w:val="008512F7"/>
    <w:rsid w:val="00861B82"/>
    <w:rsid w:val="00875363"/>
    <w:rsid w:val="00895914"/>
    <w:rsid w:val="008A075D"/>
    <w:rsid w:val="008D0344"/>
    <w:rsid w:val="00912793"/>
    <w:rsid w:val="00931DDD"/>
    <w:rsid w:val="0094420C"/>
    <w:rsid w:val="009575B9"/>
    <w:rsid w:val="00961ED8"/>
    <w:rsid w:val="00962C7C"/>
    <w:rsid w:val="00964B7D"/>
    <w:rsid w:val="00985A93"/>
    <w:rsid w:val="009946FA"/>
    <w:rsid w:val="009A48E9"/>
    <w:rsid w:val="009A7DEC"/>
    <w:rsid w:val="009C446F"/>
    <w:rsid w:val="009D39A4"/>
    <w:rsid w:val="009E6982"/>
    <w:rsid w:val="009F4C87"/>
    <w:rsid w:val="009F66EF"/>
    <w:rsid w:val="009F7AC0"/>
    <w:rsid w:val="00A2081B"/>
    <w:rsid w:val="00A36D94"/>
    <w:rsid w:val="00A43415"/>
    <w:rsid w:val="00A46463"/>
    <w:rsid w:val="00A47CB7"/>
    <w:rsid w:val="00A52C6C"/>
    <w:rsid w:val="00A76132"/>
    <w:rsid w:val="00A91218"/>
    <w:rsid w:val="00AB6834"/>
    <w:rsid w:val="00AE483C"/>
    <w:rsid w:val="00AF2BA3"/>
    <w:rsid w:val="00B03AA5"/>
    <w:rsid w:val="00B10226"/>
    <w:rsid w:val="00B171A2"/>
    <w:rsid w:val="00B20214"/>
    <w:rsid w:val="00B25021"/>
    <w:rsid w:val="00B92AD8"/>
    <w:rsid w:val="00BD1A0A"/>
    <w:rsid w:val="00BD2F1B"/>
    <w:rsid w:val="00BD5BBE"/>
    <w:rsid w:val="00BD7B47"/>
    <w:rsid w:val="00BE0A99"/>
    <w:rsid w:val="00BE0D08"/>
    <w:rsid w:val="00BF0489"/>
    <w:rsid w:val="00BF17E7"/>
    <w:rsid w:val="00C001AD"/>
    <w:rsid w:val="00C04939"/>
    <w:rsid w:val="00C06DCD"/>
    <w:rsid w:val="00C17B52"/>
    <w:rsid w:val="00C2731C"/>
    <w:rsid w:val="00C35832"/>
    <w:rsid w:val="00C44088"/>
    <w:rsid w:val="00C47279"/>
    <w:rsid w:val="00C536A0"/>
    <w:rsid w:val="00C62B04"/>
    <w:rsid w:val="00C730FF"/>
    <w:rsid w:val="00C77791"/>
    <w:rsid w:val="00C834FD"/>
    <w:rsid w:val="00CA350E"/>
    <w:rsid w:val="00CB7979"/>
    <w:rsid w:val="00CC3DA0"/>
    <w:rsid w:val="00CC3F01"/>
    <w:rsid w:val="00CF6FD8"/>
    <w:rsid w:val="00D04A84"/>
    <w:rsid w:val="00D17ED0"/>
    <w:rsid w:val="00D22419"/>
    <w:rsid w:val="00D2352A"/>
    <w:rsid w:val="00D32C65"/>
    <w:rsid w:val="00D43705"/>
    <w:rsid w:val="00D60849"/>
    <w:rsid w:val="00D66428"/>
    <w:rsid w:val="00D74AF9"/>
    <w:rsid w:val="00D94C4B"/>
    <w:rsid w:val="00DA5556"/>
    <w:rsid w:val="00DC7EB5"/>
    <w:rsid w:val="00DD306F"/>
    <w:rsid w:val="00E207E8"/>
    <w:rsid w:val="00E4676B"/>
    <w:rsid w:val="00E50075"/>
    <w:rsid w:val="00E53A81"/>
    <w:rsid w:val="00E6591D"/>
    <w:rsid w:val="00E660EF"/>
    <w:rsid w:val="00E73E67"/>
    <w:rsid w:val="00E7500F"/>
    <w:rsid w:val="00E8408E"/>
    <w:rsid w:val="00E845CD"/>
    <w:rsid w:val="00E86220"/>
    <w:rsid w:val="00EB6C62"/>
    <w:rsid w:val="00ED5CCB"/>
    <w:rsid w:val="00F13DB7"/>
    <w:rsid w:val="00F14049"/>
    <w:rsid w:val="00F14C44"/>
    <w:rsid w:val="00F376EC"/>
    <w:rsid w:val="00F45989"/>
    <w:rsid w:val="00F51412"/>
    <w:rsid w:val="00F722AE"/>
    <w:rsid w:val="00FB477A"/>
    <w:rsid w:val="00FB5522"/>
    <w:rsid w:val="00FC0444"/>
    <w:rsid w:val="00FE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599C73"/>
  <w15:chartTrackingRefBased/>
  <w15:docId w15:val="{BB7C0581-5ECB-420A-8B8B-63E37A12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45989"/>
    <w:pPr>
      <w:spacing w:before="60" w:after="120"/>
      <w:jc w:val="both"/>
    </w:pPr>
    <w:rPr>
      <w:sz w:val="22"/>
    </w:rPr>
  </w:style>
  <w:style w:type="paragraph" w:styleId="Cmsor1">
    <w:name w:val="heading 1"/>
    <w:basedOn w:val="Norml"/>
    <w:next w:val="Norml"/>
    <w:link w:val="Cmsor1Char"/>
    <w:uiPriority w:val="9"/>
    <w:qFormat/>
    <w:rsid w:val="00C834FD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66428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before="240" w:after="240"/>
      <w:ind w:left="-1134" w:right="4536" w:firstLine="1134"/>
      <w:outlineLvl w:val="1"/>
    </w:pPr>
    <w:rPr>
      <w:rFonts w:eastAsia="Times New Roman"/>
      <w:b/>
      <w:bCs/>
      <w:caps/>
      <w:color w:val="549E39" w:themeColor="accent1"/>
      <w:spacing w:val="15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16E1E"/>
    <w:pPr>
      <w:keepNext/>
      <w:pBdr>
        <w:bottom w:val="single" w:sz="6" w:space="1" w:color="549E39" w:themeColor="accent1"/>
      </w:pBdr>
      <w:spacing w:before="240" w:after="0"/>
      <w:outlineLvl w:val="2"/>
    </w:pPr>
    <w:rPr>
      <w:b/>
      <w:color w:val="294E1C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816E1E"/>
    <w:pPr>
      <w:keepNext/>
      <w:spacing w:before="200" w:after="0"/>
      <w:outlineLvl w:val="3"/>
    </w:pPr>
    <w:rPr>
      <w:b/>
      <w:color w:val="3E762A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834FD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834FD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834FD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834F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834F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834FD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character" w:customStyle="1" w:styleId="Cmsor2Char">
    <w:name w:val="Címsor 2 Char"/>
    <w:basedOn w:val="Bekezdsalapbettpusa"/>
    <w:link w:val="Cmsor2"/>
    <w:uiPriority w:val="9"/>
    <w:rsid w:val="00D66428"/>
    <w:rPr>
      <w:rFonts w:eastAsia="Times New Roman"/>
      <w:b/>
      <w:bCs/>
      <w:caps/>
      <w:color w:val="549E39" w:themeColor="accent1"/>
      <w:spacing w:val="15"/>
      <w:sz w:val="22"/>
      <w:shd w:val="clear" w:color="auto" w:fill="DAEFD3" w:themeFill="accent1" w:themeFillTint="33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834FD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aliases w:val="Listázás"/>
    <w:basedOn w:val="Norml"/>
    <w:uiPriority w:val="34"/>
    <w:qFormat/>
    <w:rsid w:val="00D32C65"/>
    <w:pPr>
      <w:numPr>
        <w:numId w:val="4"/>
      </w:numPr>
      <w:spacing w:line="312" w:lineRule="auto"/>
      <w:ind w:left="357" w:hanging="357"/>
      <w:contextualSpacing/>
    </w:pPr>
    <w:rPr>
      <w:rFonts w:eastAsia="Times New Roman"/>
    </w:rPr>
  </w:style>
  <w:style w:type="paragraph" w:styleId="Cm">
    <w:name w:val="Title"/>
    <w:basedOn w:val="Norml"/>
    <w:next w:val="Norml"/>
    <w:link w:val="CmChar"/>
    <w:uiPriority w:val="10"/>
    <w:qFormat/>
    <w:rsid w:val="00C834FD"/>
    <w:pPr>
      <w:spacing w:before="0" w:after="0"/>
      <w:jc w:val="center"/>
    </w:pPr>
    <w:rPr>
      <w:rFonts w:asciiTheme="majorHAnsi" w:eastAsiaTheme="majorEastAsia" w:hAnsiTheme="majorHAnsi" w:cstheme="majorBidi"/>
      <w:b/>
      <w:caps/>
      <w:color w:val="FFFFFF" w:themeColor="background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C834FD"/>
    <w:rPr>
      <w:rFonts w:asciiTheme="majorHAnsi" w:eastAsiaTheme="majorEastAsia" w:hAnsiTheme="majorHAnsi" w:cstheme="majorBidi"/>
      <w:b/>
      <w:caps/>
      <w:color w:val="FFFFFF" w:themeColor="background1"/>
      <w:spacing w:val="10"/>
      <w:sz w:val="52"/>
      <w:szCs w:val="52"/>
    </w:rPr>
  </w:style>
  <w:style w:type="character" w:customStyle="1" w:styleId="Cmsor3Char">
    <w:name w:val="Címsor 3 Char"/>
    <w:basedOn w:val="Bekezdsalapbettpusa"/>
    <w:link w:val="Cmsor3"/>
    <w:uiPriority w:val="9"/>
    <w:rsid w:val="00816E1E"/>
    <w:rPr>
      <w:b/>
      <w:color w:val="294E1C" w:themeColor="accent1" w:themeShade="7F"/>
      <w:spacing w:val="15"/>
      <w:sz w:val="22"/>
    </w:rPr>
  </w:style>
  <w:style w:type="character" w:customStyle="1" w:styleId="Cmsor4Char">
    <w:name w:val="Címsor 4 Char"/>
    <w:basedOn w:val="Bekezdsalapbettpusa"/>
    <w:link w:val="Cmsor4"/>
    <w:uiPriority w:val="9"/>
    <w:rsid w:val="00816E1E"/>
    <w:rPr>
      <w:b/>
      <w:color w:val="3E762A" w:themeColor="accent1" w:themeShade="BF"/>
      <w:spacing w:val="10"/>
      <w:sz w:val="2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834FD"/>
    <w:rPr>
      <w:caps/>
      <w:color w:val="3E762A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834FD"/>
    <w:rPr>
      <w:caps/>
      <w:color w:val="3E762A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834FD"/>
    <w:rPr>
      <w:caps/>
      <w:color w:val="3E762A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834FD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834FD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C834FD"/>
    <w:rPr>
      <w:b/>
      <w:bCs/>
      <w:color w:val="3E762A" w:themeColor="accent1" w:themeShade="BF"/>
      <w:sz w:val="16"/>
      <w:szCs w:val="16"/>
    </w:rPr>
  </w:style>
  <w:style w:type="paragraph" w:styleId="Alcm">
    <w:name w:val="Subtitle"/>
    <w:basedOn w:val="Norml"/>
    <w:next w:val="Norml"/>
    <w:link w:val="AlcmChar"/>
    <w:uiPriority w:val="11"/>
    <w:qFormat/>
    <w:rsid w:val="00C834F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C834FD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C834FD"/>
    <w:rPr>
      <w:b/>
      <w:bCs/>
    </w:rPr>
  </w:style>
  <w:style w:type="character" w:styleId="Kiemels">
    <w:name w:val="Emphasis"/>
    <w:uiPriority w:val="20"/>
    <w:qFormat/>
    <w:rsid w:val="00C834FD"/>
    <w:rPr>
      <w:caps/>
      <w:color w:val="294E1C" w:themeColor="accent1" w:themeShade="7F"/>
      <w:spacing w:val="5"/>
    </w:rPr>
  </w:style>
  <w:style w:type="paragraph" w:styleId="Nincstrkz">
    <w:name w:val="No Spacing"/>
    <w:uiPriority w:val="1"/>
    <w:qFormat/>
    <w:rsid w:val="00C834FD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C834FD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C834FD"/>
    <w:rPr>
      <w:i/>
      <w:iCs/>
      <w:sz w:val="24"/>
      <w:szCs w:val="24"/>
    </w:rPr>
  </w:style>
  <w:style w:type="paragraph" w:styleId="Kiemeltidzet">
    <w:name w:val="Intense Quote"/>
    <w:aliases w:val="Széljegyzet"/>
    <w:basedOn w:val="Norml"/>
    <w:next w:val="Norml"/>
    <w:link w:val="KiemeltidzetChar"/>
    <w:uiPriority w:val="30"/>
    <w:qFormat/>
    <w:rsid w:val="00816E1E"/>
    <w:pPr>
      <w:spacing w:before="120" w:line="240" w:lineRule="auto"/>
      <w:jc w:val="right"/>
    </w:pPr>
    <w:rPr>
      <w:i/>
      <w:iCs/>
      <w:color w:val="549E39" w:themeColor="accent1"/>
      <w:szCs w:val="24"/>
    </w:rPr>
  </w:style>
  <w:style w:type="character" w:customStyle="1" w:styleId="KiemeltidzetChar">
    <w:name w:val="Kiemelt idézet Char"/>
    <w:aliases w:val="Széljegyzet Char"/>
    <w:basedOn w:val="Bekezdsalapbettpusa"/>
    <w:link w:val="Kiemeltidzet"/>
    <w:uiPriority w:val="30"/>
    <w:rsid w:val="00816E1E"/>
    <w:rPr>
      <w:i/>
      <w:iCs/>
      <w:color w:val="549E39" w:themeColor="accent1"/>
      <w:sz w:val="22"/>
      <w:szCs w:val="24"/>
    </w:rPr>
  </w:style>
  <w:style w:type="character" w:styleId="Finomkiemels">
    <w:name w:val="Subtle Emphasis"/>
    <w:uiPriority w:val="19"/>
    <w:qFormat/>
    <w:rsid w:val="00F14C44"/>
    <w:rPr>
      <w:iCs/>
      <w:noProof/>
      <w:color w:val="549E39" w:themeColor="accent1"/>
      <w:lang w:val="en-US"/>
    </w:rPr>
  </w:style>
  <w:style w:type="character" w:styleId="Erskiemels">
    <w:name w:val="Intense Emphasis"/>
    <w:uiPriority w:val="21"/>
    <w:qFormat/>
    <w:rsid w:val="00377A29"/>
    <w:rPr>
      <w:b/>
      <w:bCs/>
      <w:noProof/>
      <w:color w:val="549E39" w:themeColor="accent1"/>
      <w:spacing w:val="10"/>
    </w:rPr>
  </w:style>
  <w:style w:type="character" w:styleId="Finomhivatkozs">
    <w:name w:val="Subtle Reference"/>
    <w:uiPriority w:val="31"/>
    <w:qFormat/>
    <w:rsid w:val="00C834FD"/>
    <w:rPr>
      <w:b/>
      <w:bCs/>
      <w:color w:val="549E39" w:themeColor="accent1"/>
    </w:rPr>
  </w:style>
  <w:style w:type="character" w:styleId="Ershivatkozs">
    <w:name w:val="Intense Reference"/>
    <w:uiPriority w:val="32"/>
    <w:qFormat/>
    <w:rsid w:val="00C834FD"/>
    <w:rPr>
      <w:b/>
      <w:bCs/>
      <w:i/>
      <w:iCs/>
      <w:caps/>
      <w:color w:val="549E39" w:themeColor="accent1"/>
    </w:rPr>
  </w:style>
  <w:style w:type="character" w:styleId="Knyvcme">
    <w:name w:val="Book Title"/>
    <w:uiPriority w:val="33"/>
    <w:qFormat/>
    <w:rsid w:val="00C834FD"/>
    <w:rPr>
      <w:b/>
      <w:bCs/>
      <w:i/>
      <w:iCs/>
      <w:spacing w:val="0"/>
    </w:rPr>
  </w:style>
  <w:style w:type="paragraph" w:styleId="Tartalomjegyzkcmsora">
    <w:name w:val="TOC Heading"/>
    <w:aliases w:val="Tartalom1"/>
    <w:basedOn w:val="Cmsor1"/>
    <w:next w:val="Norml"/>
    <w:uiPriority w:val="39"/>
    <w:unhideWhenUsed/>
    <w:qFormat/>
    <w:rsid w:val="00423F1D"/>
    <w:pPr>
      <w:spacing w:before="240"/>
      <w:outlineLvl w:val="9"/>
    </w:pPr>
  </w:style>
  <w:style w:type="paragraph" w:styleId="lfej">
    <w:name w:val="header"/>
    <w:basedOn w:val="Norml"/>
    <w:link w:val="lfejChar"/>
    <w:uiPriority w:val="99"/>
    <w:unhideWhenUsed/>
    <w:rsid w:val="00C834F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834FD"/>
  </w:style>
  <w:style w:type="paragraph" w:styleId="llb">
    <w:name w:val="footer"/>
    <w:basedOn w:val="Norml"/>
    <w:link w:val="llbChar"/>
    <w:uiPriority w:val="99"/>
    <w:unhideWhenUsed/>
    <w:rsid w:val="00C834F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834FD"/>
  </w:style>
  <w:style w:type="character" w:styleId="Helyrzszveg">
    <w:name w:val="Placeholder Text"/>
    <w:basedOn w:val="Bekezdsalapbettpusa"/>
    <w:uiPriority w:val="99"/>
    <w:semiHidden/>
    <w:rsid w:val="00D22419"/>
    <w:rPr>
      <w:color w:val="808080"/>
    </w:rPr>
  </w:style>
  <w:style w:type="paragraph" w:styleId="TJ2">
    <w:name w:val="toc 2"/>
    <w:aliases w:val="Tartalom2"/>
    <w:basedOn w:val="Norml"/>
    <w:next w:val="Norml"/>
    <w:autoRedefine/>
    <w:uiPriority w:val="39"/>
    <w:unhideWhenUsed/>
    <w:rsid w:val="00C536A0"/>
    <w:pPr>
      <w:spacing w:after="100"/>
      <w:ind w:left="200"/>
    </w:pPr>
  </w:style>
  <w:style w:type="paragraph" w:styleId="TJ3">
    <w:name w:val="toc 3"/>
    <w:aliases w:val="Tartalom3"/>
    <w:basedOn w:val="Norml"/>
    <w:next w:val="Norml"/>
    <w:autoRedefine/>
    <w:uiPriority w:val="39"/>
    <w:unhideWhenUsed/>
    <w:rsid w:val="00C536A0"/>
    <w:pPr>
      <w:spacing w:after="100"/>
      <w:ind w:left="400"/>
    </w:pPr>
  </w:style>
  <w:style w:type="character" w:styleId="Hiperhivatkozs">
    <w:name w:val="Hyperlink"/>
    <w:basedOn w:val="Bekezdsalapbettpusa"/>
    <w:uiPriority w:val="99"/>
    <w:unhideWhenUsed/>
    <w:rsid w:val="00C536A0"/>
    <w:rPr>
      <w:color w:val="6B9F25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4676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4676B"/>
    <w:rPr>
      <w:rFonts w:ascii="Segoe UI" w:hAnsi="Segoe UI" w:cs="Segoe UI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F376EC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376EC"/>
    <w:pPr>
      <w:spacing w:line="240" w:lineRule="auto"/>
    </w:pPr>
    <w:rPr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376EC"/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376EC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376EC"/>
    <w:rPr>
      <w:b/>
      <w:bCs/>
    </w:rPr>
  </w:style>
  <w:style w:type="paragraph" w:customStyle="1" w:styleId="Kd">
    <w:name w:val="Kód"/>
    <w:link w:val="KdChar"/>
    <w:qFormat/>
    <w:rsid w:val="0094420C"/>
    <w:pPr>
      <w:spacing w:before="0" w:after="0" w:line="240" w:lineRule="auto"/>
    </w:pPr>
    <w:rPr>
      <w:rFonts w:ascii="Consolas" w:hAnsi="Consolas"/>
    </w:rPr>
  </w:style>
  <w:style w:type="paragraph" w:customStyle="1" w:styleId="Pszeudo">
    <w:name w:val="Pszeudo"/>
    <w:link w:val="PszeudoChar"/>
    <w:qFormat/>
    <w:rsid w:val="00AE483C"/>
    <w:pPr>
      <w:numPr>
        <w:numId w:val="7"/>
      </w:numPr>
      <w:tabs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0" w:after="0" w:line="288" w:lineRule="auto"/>
    </w:pPr>
    <w:rPr>
      <w:rFonts w:ascii="Consolas" w:hAnsi="Consolas"/>
      <w:noProof/>
      <w:lang w:val="en-US"/>
    </w:rPr>
  </w:style>
  <w:style w:type="character" w:customStyle="1" w:styleId="KdChar">
    <w:name w:val="Kód Char"/>
    <w:basedOn w:val="Bekezdsalapbettpusa"/>
    <w:link w:val="Kd"/>
    <w:rsid w:val="0094420C"/>
    <w:rPr>
      <w:rFonts w:ascii="Consolas" w:hAnsi="Consolas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9E6982"/>
    <w:rPr>
      <w:color w:val="605E5C"/>
      <w:shd w:val="clear" w:color="auto" w:fill="E1DFDD"/>
    </w:rPr>
  </w:style>
  <w:style w:type="character" w:customStyle="1" w:styleId="PszeudoChar">
    <w:name w:val="Pszeudo Char"/>
    <w:basedOn w:val="Bekezdsalapbettpusa"/>
    <w:link w:val="Pszeudo"/>
    <w:rsid w:val="00AE483C"/>
    <w:rPr>
      <w:rFonts w:ascii="Consolas" w:hAnsi="Consolas"/>
      <w:noProof/>
      <w:lang w:val="en-US"/>
    </w:rPr>
  </w:style>
  <w:style w:type="character" w:styleId="Mrltotthiperhivatkozs">
    <w:name w:val="FollowedHyperlink"/>
    <w:basedOn w:val="Bekezdsalapbettpusa"/>
    <w:uiPriority w:val="99"/>
    <w:semiHidden/>
    <w:unhideWhenUsed/>
    <w:rsid w:val="00626C05"/>
    <w:rPr>
      <w:color w:val="BA6906" w:themeColor="followed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32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1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tamop412.elte.hu/tananyagok/weblapkeszites/oldalterkep.html" TargetMode="External"/><Relationship Id="rId18" Type="http://schemas.openxmlformats.org/officeDocument/2006/relationships/hyperlink" Target="https://www.w3schools.com/Css/css_colors.asp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w3schools.com/Css/" TargetMode="External"/><Relationship Id="rId17" Type="http://schemas.openxmlformats.org/officeDocument/2006/relationships/hyperlink" Target="https://www.w3schools.com/Css/css_text_align.asp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Css/css_font.asp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jigsaw.w3.org/css-validator/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w3schools.com/Css/css_selectors.asp" TargetMode="Externa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s://www.w3schools.com/Css/css_boxmodel.asp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tamop412.elte.hu/tananyagok/weblapkeszites/lecke11_lap2.html" TargetMode="External"/><Relationship Id="rId22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.kriston\Downloads\_SABLON.dotx" TargetMode="External"/></Relationships>
</file>

<file path=word/theme/theme1.xml><?xml version="1.0" encoding="utf-8"?>
<a:theme xmlns:a="http://schemas.openxmlformats.org/drawingml/2006/main" name="Szálak">
  <a:themeElements>
    <a:clrScheme name="Zöld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Szálak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zálak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29b91c385b79caa31511e1905762f13b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94bcdf2141953e4b9b0b702419a1b301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Props1.xml><?xml version="1.0" encoding="utf-8"?>
<ds:datastoreItem xmlns:ds="http://schemas.openxmlformats.org/officeDocument/2006/customXml" ds:itemID="{676352F9-2B41-4DE8-AF1D-D78B97F333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09550F-1DEB-4C94-9C25-86B13302B6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CE2B02-5A58-4F49-AD4D-0007DFEA20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907024-DA1F-4557-8458-76E0BFCA4B7B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_SABLON</Template>
  <TotalTime>2</TotalTime>
  <Pages>2</Pages>
  <Words>331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UMSZKI</Company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IKT Projektmunka</dc:subject>
  <dc:creator>Gambit</dc:creator>
  <cp:keywords>2026/27</cp:keywords>
  <dc:description/>
  <cp:lastModifiedBy>Tanulo</cp:lastModifiedBy>
  <cp:revision>4</cp:revision>
  <cp:lastPrinted>2021-11-10T20:05:00Z</cp:lastPrinted>
  <dcterms:created xsi:type="dcterms:W3CDTF">2026-01-05T12:22:00Z</dcterms:created>
  <dcterms:modified xsi:type="dcterms:W3CDTF">2026-10-15T06:56:00Z</dcterms:modified>
  <cp:category>11. évfolyam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